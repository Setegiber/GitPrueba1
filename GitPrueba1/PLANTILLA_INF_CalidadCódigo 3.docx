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7453" w14:textId="4B5286CE" w:rsidR="003360AC" w:rsidRDefault="008A1BE7">
      <w:pPr>
        <w:spacing w:line="259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  <w:r>
        <w:rPr>
          <w:rFonts w:ascii="Times New Roman" w:hAnsi="Times New Roman" w:cs="Times New Roman"/>
          <w:noProof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EE33A1E" wp14:editId="2700DEA5">
                <wp:simplePos x="0" y="0"/>
                <wp:positionH relativeFrom="column">
                  <wp:posOffset>361950</wp:posOffset>
                </wp:positionH>
                <wp:positionV relativeFrom="paragraph">
                  <wp:posOffset>-819150</wp:posOffset>
                </wp:positionV>
                <wp:extent cx="895350" cy="473075"/>
                <wp:effectExtent l="0" t="0" r="0" b="0"/>
                <wp:wrapThrough wrapText="bothSides">
                  <wp:wrapPolygon edited="0">
                    <wp:start x="0" y="5219"/>
                    <wp:lineTo x="0" y="15656"/>
                    <wp:lineTo x="21140" y="15656"/>
                    <wp:lineTo x="21140" y="5219"/>
                    <wp:lineTo x="0" y="5219"/>
                  </wp:wrapPolygon>
                </wp:wrapThrough>
                <wp:docPr id="553887545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350" cy="473075"/>
                          <a:chOff x="0" y="-57150"/>
                          <a:chExt cx="895350" cy="473075"/>
                        </a:xfrm>
                      </wpg:grpSpPr>
                      <wps:wsp>
                        <wps:cNvPr id="777504271" name="Rectángulo 777504271" descr="Etiqueta TLP de seguridad: AMBER"/>
                        <wps:cNvSpPr/>
                        <wps:spPr>
                          <a:xfrm>
                            <a:off x="0" y="95250"/>
                            <a:ext cx="895350" cy="16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43921008" name="CuadroTexto 9" descr="Etiqueta TLP de seguridad: AMBER"/>
                        <wps:cNvSpPr txBox="1"/>
                        <wps:spPr>
                          <a:xfrm>
                            <a:off x="38100" y="-57150"/>
                            <a:ext cx="847725" cy="4730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B171F62" w14:textId="77777777" w:rsidR="008A1BE7" w:rsidRDefault="008A1BE7" w:rsidP="008A1BE7">
                              <w:pPr>
                                <w:rPr>
                                  <w:rFonts w:hAnsi="Calibri"/>
                                  <w:b/>
                                  <w:bCs/>
                                  <w:color w:val="FFFFFF" w:themeColor="background1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background1"/>
                                  <w:kern w:val="24"/>
                                  <w:sz w:val="20"/>
                                </w:rPr>
                                <w:t>TLP: AMBER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E33A1E" id="Grupo 4" o:spid="_x0000_s1026" style="position:absolute;margin-left:28.5pt;margin-top:-64.5pt;width:70.5pt;height:37.25pt;z-index:251660800;mso-width-relative:margin" coordorigin=",-571" coordsize="8953,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">
                <v:rect id="Rectángulo 777504271" o:spid="_x0000_s1027" alt="Etiqueta TLP de seguridad: AMBER" style="position:absolute;top:952;width:8953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" fillcolor="#ffc400 [3204]" stroked="f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Texto 9" o:spid="_x0000_s1028" type="#_x0000_t202" alt="Etiqueta TLP de seguridad: AMBER" style="position:absolute;left:381;top:-571;width:8477;height:4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" filled="f" stroked="f">
                  <v:textbox style="mso-fit-shape-to-text:t">
                    <w:txbxContent>
                      <w:p w14:paraId="0B171F62" w14:textId="77777777" w:rsidR="008A1BE7" w:rsidRDefault="008A1BE7" w:rsidP="008A1BE7">
                        <w:pPr>
                          <w:rPr>
                            <w:rFonts w:hAnsi="Calibri"/>
                            <w:b/>
                            <w:bCs/>
                            <w:color w:val="FFFFFF" w:themeColor="background1"/>
                            <w:kern w:val="24"/>
                            <w:sz w:val="20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FFFFFF" w:themeColor="background1"/>
                            <w:kern w:val="24"/>
                            <w:sz w:val="20"/>
                          </w:rPr>
                          <w:t>TLP: AMBER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9B4CF5">
        <w:rPr>
          <w:rFonts w:ascii="Times New Roman" w:hAnsi="Times New Roman" w:cs="Times New Roman"/>
          <w:noProof/>
          <w:szCs w:val="24"/>
          <w:lang w:eastAsia="es-ES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422A2CF2" wp14:editId="5ED0325C">
                <wp:simplePos x="0" y="0"/>
                <wp:positionH relativeFrom="column">
                  <wp:posOffset>381000</wp:posOffset>
                </wp:positionH>
                <wp:positionV relativeFrom="paragraph">
                  <wp:posOffset>-832485</wp:posOffset>
                </wp:positionV>
                <wp:extent cx="895350" cy="473075"/>
                <wp:effectExtent l="0" t="0" r="0" b="0"/>
                <wp:wrapThrough wrapText="bothSides">
                  <wp:wrapPolygon edited="0">
                    <wp:start x="0" y="5219"/>
                    <wp:lineTo x="0" y="15656"/>
                    <wp:lineTo x="21140" y="15656"/>
                    <wp:lineTo x="21140" y="5219"/>
                    <wp:lineTo x="0" y="5219"/>
                  </wp:wrapPolygon>
                </wp:wrapThrough>
                <wp:docPr id="1025048551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350" cy="473075"/>
                          <a:chOff x="0" y="-57150"/>
                          <a:chExt cx="895350" cy="473075"/>
                        </a:xfrm>
                      </wpg:grpSpPr>
                      <wps:wsp>
                        <wps:cNvPr id="1416170691" name="Rectángulo 1416170691" descr="Etiqueta TLP de seguridad: AMBER"/>
                        <wps:cNvSpPr/>
                        <wps:spPr>
                          <a:xfrm>
                            <a:off x="0" y="95250"/>
                            <a:ext cx="895350" cy="16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89723078" name="CuadroTexto 9" descr="Etiqueta TLP de seguridad: AMBER">
                          <a:extLst>
                            <a:ext uri="{FF2B5EF4-FFF2-40B4-BE49-F238E27FC236}">
                              <a16:creationId xmlns:a16="http://schemas.microsoft.com/office/drawing/2014/main" id="{F133BCD9-21CF-2F38-565C-A558EF35833C}"/>
                            </a:ext>
                          </a:extLst>
                        </wps:cNvPr>
                        <wps:cNvSpPr txBox="1"/>
                        <wps:spPr>
                          <a:xfrm>
                            <a:off x="19050" y="-57150"/>
                            <a:ext cx="847725" cy="4730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15D0B8" w14:textId="77777777" w:rsidR="009B4CF5" w:rsidRDefault="009B4CF5" w:rsidP="009B4CF5">
                              <w:pPr>
                                <w:rPr>
                                  <w:rFonts w:hAnsi="Calibri"/>
                                  <w:b/>
                                  <w:bCs/>
                                  <w:color w:val="FFFFFF" w:themeColor="background1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background1"/>
                                  <w:kern w:val="24"/>
                                  <w:sz w:val="20"/>
                                </w:rPr>
                                <w:t>TLP: AMBER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2A2CF2" id="Grupo 2" o:spid="_x0000_s1029" style="position:absolute;margin-left:30pt;margin-top:-65.55pt;width:70.5pt;height:37.25pt;z-index:251654656;mso-width-relative:margin" coordorigin=",-571" coordsize="8953,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">
                <v:rect id="Rectángulo 1416170691" o:spid="_x0000_s1030" alt="Etiqueta TLP de seguridad: AMBER" style="position:absolute;top:952;width:8953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" fillcolor="#ffc400 [3204]" stroked="f" strokeweight="2pt"/>
                <v:shape id="CuadroTexto 9" o:spid="_x0000_s1031" type="#_x0000_t202" alt="Etiqueta TLP de seguridad: AMBER" style="position:absolute;left:190;top:-571;width:8477;height:4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" filled="f" stroked="f">
                  <v:textbox style="mso-fit-shape-to-text:t">
                    <w:txbxContent>
                      <w:p w14:paraId="3015D0B8" w14:textId="77777777" w:rsidR="009B4CF5" w:rsidRDefault="009B4CF5" w:rsidP="009B4CF5">
                        <w:pPr>
                          <w:rPr>
                            <w:rFonts w:hAnsi="Calibri"/>
                            <w:b/>
                            <w:bCs/>
                            <w:color w:val="FFFFFF" w:themeColor="background1"/>
                            <w:kern w:val="24"/>
                            <w:sz w:val="20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FFFFFF" w:themeColor="background1"/>
                            <w:kern w:val="24"/>
                            <w:sz w:val="20"/>
                          </w:rPr>
                          <w:t>TLP: AMBER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9B4CF5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70B1AF3" wp14:editId="257F1995">
                <wp:simplePos x="0" y="0"/>
                <wp:positionH relativeFrom="column">
                  <wp:posOffset>-4807585</wp:posOffset>
                </wp:positionH>
                <wp:positionV relativeFrom="paragraph">
                  <wp:posOffset>-828675</wp:posOffset>
                </wp:positionV>
                <wp:extent cx="912495" cy="382905"/>
                <wp:effectExtent l="0" t="0" r="0" b="0"/>
                <wp:wrapNone/>
                <wp:docPr id="1126819264" name="Cuadro de text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0915D0-E588-D158-F3D1-C05F37B3974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495" cy="3829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F4E0A9" w14:textId="77777777" w:rsidR="009B4CF5" w:rsidRPr="009B4CF5" w:rsidRDefault="009B4CF5" w:rsidP="009B4CF5">
                            <w:pPr>
                              <w:rPr>
                                <w:rFonts w:hAnsi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</w:rPr>
                            </w:pPr>
                            <w:r w:rsidRPr="009B4CF5">
                              <w:rPr>
                                <w:rFonts w:hAnsi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</w:rPr>
                              <w:t>USO OFICIAL</w:t>
                            </w:r>
                          </w:p>
                        </w:txbxContent>
                      </wps:txbx>
                      <wps:bodyPr vertOverflow="clip" horzOverflow="clip"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B1AF3" id="Cuadro de texto 1" o:spid="_x0000_s1032" type="#_x0000_t202" style="position:absolute;margin-left:-378.55pt;margin-top:-65.25pt;width:71.85pt;height:30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" filled="f" stroked="f">
                <v:textbox style="mso-fit-shape-to-text:t">
                  <w:txbxContent>
                    <w:p w14:paraId="4FF4E0A9" w14:textId="77777777" w:rsidR="009B4CF5" w:rsidRPr="009B4CF5" w:rsidRDefault="009B4CF5" w:rsidP="009B4CF5">
                      <w:pPr>
                        <w:rPr>
                          <w:rFonts w:hAnsi="Calibri"/>
                          <w:b/>
                          <w:bCs/>
                          <w:color w:val="FFFFFF" w:themeColor="background1"/>
                          <w:kern w:val="24"/>
                          <w:sz w:val="20"/>
                        </w:rPr>
                      </w:pPr>
                      <w:r w:rsidRPr="009B4CF5">
                        <w:rPr>
                          <w:rFonts w:hAnsi="Calibri"/>
                          <w:b/>
                          <w:bCs/>
                          <w:color w:val="FFFFFF" w:themeColor="background1"/>
                          <w:kern w:val="24"/>
                          <w:sz w:val="20"/>
                        </w:rPr>
                        <w:t>USO OFICIAL</w:t>
                      </w:r>
                    </w:p>
                  </w:txbxContent>
                </v:textbox>
              </v:shape>
            </w:pict>
          </mc:Fallback>
        </mc:AlternateContent>
      </w:r>
      <w:r w:rsidR="00A73169" w:rsidRPr="009E1415">
        <w:rPr>
          <w:rFonts w:cstheme="majorHAnsi"/>
          <w:b/>
          <w:noProof/>
          <w:color w:val="074E8E" w:themeColor="text2"/>
          <w:sz w:val="40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19DFA88" wp14:editId="5E6FFFE8">
                <wp:simplePos x="0" y="0"/>
                <wp:positionH relativeFrom="column">
                  <wp:posOffset>1117600</wp:posOffset>
                </wp:positionH>
                <wp:positionV relativeFrom="paragraph">
                  <wp:posOffset>43815</wp:posOffset>
                </wp:positionV>
                <wp:extent cx="2330450" cy="2330450"/>
                <wp:effectExtent l="38100" t="38100" r="0" b="88900"/>
                <wp:wrapNone/>
                <wp:docPr id="32" name="Chord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A74533-736D-6EDA-01AD-46A0022B285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84291">
                          <a:off x="0" y="0"/>
                          <a:ext cx="2330450" cy="2330450"/>
                        </a:xfrm>
                        <a:prstGeom prst="chord">
                          <a:avLst>
                            <a:gd name="adj1" fmla="val 3706853"/>
                            <a:gd name="adj2" fmla="val 15198087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EBE3E63" id="Chord 31" o:spid="_x0000_s1026" style="position:absolute;margin-left:88pt;margin-top:3.45pt;width:183.5pt;height:183.5pt;rotation:1512015fd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30450,2330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" path="m1716196,2191958c1324681,2402055,847759,2371205,486573,2112421,125387,1853636,-57187,1411966,15851,973685,88889,535404,404826,176809,830414,49138r885782,2142820xe" fillcolor="#a60417 [2408]" stroked="f" strokeweight="2pt">
                <v:shadow on="t" color="black" opacity="26214f" origin="-.5,-.5" offset=".74836mm,.74836mm"/>
                <v:path arrowok="t" o:connecttype="custom" o:connectlocs="1716196,2191958;486573,2112421;15851,973685;830414,49138;1716196,2191958" o:connectangles="0,0,0,0,0"/>
              </v:shape>
            </w:pict>
          </mc:Fallback>
        </mc:AlternateContent>
      </w:r>
      <w:r w:rsidR="00A73169" w:rsidRPr="009E1415">
        <w:rPr>
          <w:rFonts w:cstheme="majorHAnsi"/>
          <w:b/>
          <w:noProof/>
          <w:color w:val="074E8E" w:themeColor="text2"/>
          <w:sz w:val="40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BF78F9" wp14:editId="678CC5C6">
                <wp:simplePos x="0" y="0"/>
                <wp:positionH relativeFrom="column">
                  <wp:posOffset>-507365</wp:posOffset>
                </wp:positionH>
                <wp:positionV relativeFrom="paragraph">
                  <wp:posOffset>-602615</wp:posOffset>
                </wp:positionV>
                <wp:extent cx="647700" cy="647700"/>
                <wp:effectExtent l="38100" t="38100" r="95250" b="95250"/>
                <wp:wrapNone/>
                <wp:docPr id="766392829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477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DD5DBBA" id="Oval 11" o:spid="_x0000_s1026" style="position:absolute;margin-left:-39.95pt;margin-top:-47.45pt;width:51pt;height:5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" fillcolor="#ffc400 [3204]" stroked="f" strokeweight="2pt">
                <v:shadow on="t" color="black" opacity="26214f" origin="-.5,-.5" offset=".74836mm,.74836mm"/>
              </v:oval>
            </w:pict>
          </mc:Fallback>
        </mc:AlternateContent>
      </w:r>
      <w:r w:rsidR="00A73169" w:rsidRPr="009E1415">
        <w:rPr>
          <w:noProof/>
        </w:rPr>
        <w:drawing>
          <wp:anchor distT="0" distB="0" distL="114300" distR="114300" simplePos="0" relativeHeight="251655680" behindDoc="0" locked="0" layoutInCell="1" allowOverlap="1" wp14:anchorId="01F6370A" wp14:editId="2B7DE475">
            <wp:simplePos x="0" y="0"/>
            <wp:positionH relativeFrom="column">
              <wp:posOffset>-914400</wp:posOffset>
            </wp:positionH>
            <wp:positionV relativeFrom="paragraph">
              <wp:posOffset>-1074553</wp:posOffset>
            </wp:positionV>
            <wp:extent cx="5115600" cy="6098400"/>
            <wp:effectExtent l="0" t="0" r="8890" b="0"/>
            <wp:wrapThrough wrapText="bothSides">
              <wp:wrapPolygon edited="0">
                <wp:start x="0" y="0"/>
                <wp:lineTo x="0" y="21526"/>
                <wp:lineTo x="1046" y="21526"/>
                <wp:lineTo x="2091" y="21526"/>
                <wp:lineTo x="6676" y="20716"/>
                <wp:lineTo x="6837" y="20514"/>
                <wp:lineTo x="9733" y="19434"/>
                <wp:lineTo x="11905" y="18354"/>
                <wp:lineTo x="15042" y="16195"/>
                <wp:lineTo x="17294" y="14036"/>
                <wp:lineTo x="18983" y="11876"/>
                <wp:lineTo x="19627" y="10797"/>
                <wp:lineTo x="20994" y="7558"/>
                <wp:lineTo x="21316" y="6478"/>
                <wp:lineTo x="21557" y="5398"/>
                <wp:lineTo x="21557" y="0"/>
                <wp:lineTo x="0" y="0"/>
              </wp:wrapPolygon>
            </wp:wrapThrough>
            <wp:docPr id="1387179707" name="Graphic 10">
              <a:extLst xmlns:a="http://schemas.openxmlformats.org/drawingml/2006/main">
                <a:ext uri="{FF2B5EF4-FFF2-40B4-BE49-F238E27FC236}">
                  <a16:creationId xmlns:a16="http://schemas.microsoft.com/office/drawing/2014/main" id="{312D2B95-3D26-CA02-DF67-0A2108509D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0">
                      <a:extLst>
                        <a:ext uri="{FF2B5EF4-FFF2-40B4-BE49-F238E27FC236}">
                          <a16:creationId xmlns:a16="http://schemas.microsoft.com/office/drawing/2014/main" id="{312D2B95-3D26-CA02-DF67-0A2108509D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l="52072" t="42879"/>
                    <a:stretch/>
                  </pic:blipFill>
                  <pic:spPr>
                    <a:xfrm>
                      <a:off x="0" y="0"/>
                      <a:ext cx="5115600" cy="609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7B7B2" w14:textId="3A29CA1C" w:rsidR="00A73169" w:rsidRPr="003C3E85" w:rsidRDefault="00A73169" w:rsidP="00A73169">
      <w:pPr>
        <w:tabs>
          <w:tab w:val="left" w:pos="3374"/>
        </w:tabs>
        <w:spacing w:line="259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  <w:r>
        <w:rPr>
          <w:rFonts w:cstheme="majorHAnsi"/>
          <w:b/>
          <w:color w:val="074E8E" w:themeColor="text2"/>
          <w:sz w:val="40"/>
          <w:szCs w:val="22"/>
        </w:rPr>
        <w:tab/>
      </w:r>
    </w:p>
    <w:p w14:paraId="019F5D23" w14:textId="7C3A9E38" w:rsidR="00A73169" w:rsidRPr="00963F4D" w:rsidRDefault="00A73169">
      <w:pPr>
        <w:spacing w:line="259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</w:p>
    <w:p w14:paraId="69FD4826" w14:textId="42CEBA34" w:rsidR="003360AC" w:rsidRPr="00963F4D" w:rsidRDefault="003360AC">
      <w:pPr>
        <w:spacing w:line="259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</w:p>
    <w:p w14:paraId="34C5DC41" w14:textId="6D3DB518" w:rsidR="003360AC" w:rsidRPr="00963F4D" w:rsidRDefault="003360AC">
      <w:pPr>
        <w:spacing w:line="259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</w:p>
    <w:p w14:paraId="259F8C85" w14:textId="468F11D8" w:rsidR="003360AC" w:rsidRPr="00963F4D" w:rsidRDefault="003360AC">
      <w:pPr>
        <w:spacing w:line="259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</w:p>
    <w:p w14:paraId="74DE9B29" w14:textId="646D668A" w:rsidR="003360AC" w:rsidRPr="00963F4D" w:rsidRDefault="003360AC">
      <w:pPr>
        <w:spacing w:line="259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</w:p>
    <w:p w14:paraId="1AF373BA" w14:textId="3B280C67" w:rsidR="003360AC" w:rsidRPr="00963F4D" w:rsidRDefault="003360AC">
      <w:pPr>
        <w:spacing w:line="259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</w:p>
    <w:p w14:paraId="6D455AA2" w14:textId="4316589E" w:rsidR="00796102" w:rsidRPr="00963F4D" w:rsidRDefault="00796102">
      <w:pPr>
        <w:spacing w:line="259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</w:p>
    <w:p w14:paraId="42A70B8E" w14:textId="5F3ECD8D" w:rsidR="00796102" w:rsidRPr="00963F4D" w:rsidRDefault="00796102">
      <w:pPr>
        <w:spacing w:line="259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</w:p>
    <w:p w14:paraId="635C9687" w14:textId="26DEF822" w:rsidR="00796102" w:rsidRPr="00963F4D" w:rsidRDefault="00796102">
      <w:pPr>
        <w:spacing w:line="259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</w:p>
    <w:p w14:paraId="4FB65913" w14:textId="4C6723FD" w:rsidR="00796102" w:rsidRPr="00963F4D" w:rsidRDefault="00796102">
      <w:pPr>
        <w:spacing w:line="259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</w:p>
    <w:p w14:paraId="08AB558E" w14:textId="21A4172B" w:rsidR="003360AC" w:rsidRPr="00963F4D" w:rsidRDefault="003360AC" w:rsidP="00796102">
      <w:pPr>
        <w:spacing w:after="60" w:line="192" w:lineRule="auto"/>
        <w:jc w:val="left"/>
        <w:rPr>
          <w:rFonts w:cstheme="majorHAnsi"/>
          <w:b/>
          <w:color w:val="074E8E" w:themeColor="text2"/>
          <w:sz w:val="40"/>
          <w:szCs w:val="22"/>
        </w:rPr>
      </w:pPr>
    </w:p>
    <w:sdt>
      <w:sdtPr>
        <w:rPr>
          <w:rFonts w:cstheme="majorHAnsi"/>
          <w:b/>
          <w:color w:val="191E23" w:themeColor="text1" w:themeShade="80"/>
          <w:sz w:val="110"/>
          <w:szCs w:val="110"/>
        </w:rPr>
        <w:alias w:val="Título"/>
        <w:tag w:val=""/>
        <w:id w:val="439341766"/>
        <w:placeholder>
          <w:docPart w:val="80DC6A0F65984B98B8DCEB24878837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4B217CBF" w14:textId="65420146" w:rsidR="003360AC" w:rsidRPr="00A73169" w:rsidRDefault="000A3405" w:rsidP="00796102">
          <w:pPr>
            <w:spacing w:after="60" w:line="192" w:lineRule="auto"/>
            <w:jc w:val="left"/>
            <w:rPr>
              <w:rFonts w:cstheme="majorHAnsi"/>
              <w:b/>
              <w:color w:val="191E23" w:themeColor="text1" w:themeShade="80"/>
              <w:sz w:val="110"/>
              <w:szCs w:val="110"/>
            </w:rPr>
          </w:pPr>
          <w:r w:rsidRPr="000A3405">
            <w:rPr>
              <w:rFonts w:cstheme="majorHAnsi"/>
              <w:b/>
              <w:color w:val="191E23" w:themeColor="text1" w:themeShade="80"/>
              <w:sz w:val="110"/>
              <w:szCs w:val="110"/>
            </w:rPr>
            <w:t>Informe de Calidad de Código</w:t>
          </w:r>
        </w:p>
      </w:sdtContent>
    </w:sdt>
    <w:p w14:paraId="5D4B98B6" w14:textId="2DF8B079" w:rsidR="005763BE" w:rsidRPr="002B4282" w:rsidRDefault="001C62DA" w:rsidP="00A73169">
      <w:pPr>
        <w:tabs>
          <w:tab w:val="left" w:pos="9356"/>
        </w:tabs>
        <w:ind w:right="2"/>
        <w:jc w:val="left"/>
        <w:rPr>
          <w:rFonts w:asciiTheme="majorHAnsi" w:hAnsiTheme="majorHAnsi"/>
          <w:color w:val="323C47" w:themeColor="text1"/>
          <w:sz w:val="72"/>
        </w:rPr>
        <w:sectPr w:rsidR="005763BE" w:rsidRPr="002B4282" w:rsidSect="00A40C52">
          <w:pgSz w:w="11907" w:h="16839" w:code="9"/>
          <w:pgMar w:top="1701" w:right="1440" w:bottom="1440" w:left="1440" w:header="624" w:footer="284" w:gutter="0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111B41" wp14:editId="4A40C26E">
            <wp:simplePos x="0" y="0"/>
            <wp:positionH relativeFrom="column">
              <wp:posOffset>0</wp:posOffset>
            </wp:positionH>
            <wp:positionV relativeFrom="paragraph">
              <wp:posOffset>1166495</wp:posOffset>
            </wp:positionV>
            <wp:extent cx="4080008" cy="431800"/>
            <wp:effectExtent l="0" t="0" r="0" b="6350"/>
            <wp:wrapNone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A1CE9E7E-8FCE-3AC6-BF07-A545D8B18F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A1CE9E7E-8FCE-3AC6-BF07-A545D8B18F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524" cy="432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rPr>
            <w:rStyle w:val="Subtitulo"/>
            <w:color w:val="323C47" w:themeColor="text1"/>
          </w:rPr>
          <w:alias w:val="Subtítulo"/>
          <w:tag w:val="Subtítulo"/>
          <w:id w:val="-320659825"/>
          <w:placeholder>
            <w:docPart w:val="9693BD2102114BBCA527BF8DD1662628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>
          <w:rPr>
            <w:rStyle w:val="Subtitulo"/>
          </w:rPr>
        </w:sdtEndPr>
        <w:sdtContent>
          <w:r w:rsidR="000A3405" w:rsidRPr="000A3405">
            <w:rPr>
              <w:rStyle w:val="Subtitulo"/>
              <w:color w:val="323C47" w:themeColor="text1"/>
            </w:rPr>
            <w:t>XXXXXX</w:t>
          </w:r>
        </w:sdtContent>
      </w:sdt>
    </w:p>
    <w:p w14:paraId="382E6C90" w14:textId="6D93C6C6" w:rsidR="000D666F" w:rsidRPr="00A73169" w:rsidRDefault="000D666F" w:rsidP="00EF53AC">
      <w:pPr>
        <w:pStyle w:val="Ttulo"/>
        <w:rPr>
          <w:rFonts w:cstheme="majorHAnsi"/>
          <w:color w:val="191E23" w:themeColor="text1" w:themeShade="80"/>
          <w:sz w:val="36"/>
          <w:szCs w:val="22"/>
        </w:rPr>
      </w:pPr>
      <w:r w:rsidRPr="00A73169">
        <w:rPr>
          <w:rFonts w:cstheme="majorHAnsi"/>
          <w:color w:val="191E23" w:themeColor="text1" w:themeShade="80"/>
          <w:sz w:val="36"/>
          <w:szCs w:val="22"/>
        </w:rPr>
        <w:lastRenderedPageBreak/>
        <w:t>Ficha del Documento</w:t>
      </w:r>
    </w:p>
    <w:tbl>
      <w:tblPr>
        <w:tblStyle w:val="Tablaconcuadrcula"/>
        <w:tblW w:w="0" w:type="auto"/>
        <w:tblInd w:w="108" w:type="dxa"/>
        <w:tblBorders>
          <w:top w:val="dotted" w:sz="4" w:space="0" w:color="074E8E" w:themeColor="text2"/>
          <w:left w:val="dotted" w:sz="4" w:space="0" w:color="074E8E" w:themeColor="text2"/>
          <w:bottom w:val="dotted" w:sz="4" w:space="0" w:color="074E8E" w:themeColor="text2"/>
          <w:right w:val="dotted" w:sz="4" w:space="0" w:color="074E8E" w:themeColor="text2"/>
          <w:insideH w:val="dotted" w:sz="4" w:space="0" w:color="074E8E" w:themeColor="text2"/>
          <w:insideV w:val="dotted" w:sz="4" w:space="0" w:color="074E8E" w:themeColor="text2"/>
        </w:tblBorders>
        <w:shd w:val="clear" w:color="auto" w:fill="FFFFFF" w:themeFill="background1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56"/>
        <w:gridCol w:w="6553"/>
      </w:tblGrid>
      <w:tr w:rsidR="000D666F" w:rsidRPr="00963F4D" w14:paraId="29B58326" w14:textId="77777777" w:rsidTr="00775566">
        <w:trPr>
          <w:trHeight w:val="320"/>
        </w:trPr>
        <w:tc>
          <w:tcPr>
            <w:tcW w:w="2410" w:type="dxa"/>
            <w:shd w:val="clear" w:color="auto" w:fill="074E8E" w:themeFill="text2"/>
            <w:tcMar>
              <w:top w:w="85" w:type="dxa"/>
              <w:bottom w:w="0" w:type="dxa"/>
            </w:tcMar>
          </w:tcPr>
          <w:p w14:paraId="6807A01C" w14:textId="77777777" w:rsidR="000D666F" w:rsidRPr="00963F4D" w:rsidRDefault="000D666F" w:rsidP="00AD0EBB">
            <w:pPr>
              <w:pStyle w:val="TablaTtulo1"/>
            </w:pPr>
            <w:r w:rsidRPr="00963F4D">
              <w:t>AUTOR</w:t>
            </w:r>
          </w:p>
        </w:tc>
        <w:sdt>
          <w:sdtPr>
            <w:rPr>
              <w:rStyle w:val="Estilo2"/>
              <w:rFonts w:asciiTheme="majorHAnsi" w:hAnsiTheme="majorHAnsi" w:cstheme="majorHAnsi"/>
              <w:color w:val="191E23" w:themeColor="text1" w:themeShade="80"/>
              <w:sz w:val="22"/>
              <w:szCs w:val="22"/>
            </w:rPr>
            <w:alias w:val="Autor"/>
            <w:tag w:val="Autor"/>
            <w:id w:val="-1458333269"/>
            <w:placeholder>
              <w:docPart w:val="D9E314FA65C540299931048C4D7302FA"/>
            </w:placeholder>
          </w:sdtPr>
          <w:sdtEndPr>
            <w:rPr>
              <w:rStyle w:val="Estilo2"/>
            </w:rPr>
          </w:sdtEndPr>
          <w:sdtContent>
            <w:tc>
              <w:tcPr>
                <w:tcW w:w="6950" w:type="dxa"/>
                <w:shd w:val="clear" w:color="auto" w:fill="FFFFFF" w:themeFill="background1"/>
                <w:tcMar>
                  <w:top w:w="85" w:type="dxa"/>
                  <w:bottom w:w="0" w:type="dxa"/>
                </w:tcMar>
              </w:tcPr>
              <w:p w14:paraId="07963D2C" w14:textId="77777777" w:rsidR="000D666F" w:rsidRPr="00A73169" w:rsidRDefault="000D666F" w:rsidP="003F0761">
                <w:pPr>
                  <w:rPr>
                    <w:rFonts w:cstheme="majorHAnsi"/>
                    <w:i/>
                    <w:color w:val="191E23" w:themeColor="text1" w:themeShade="80"/>
                    <w:szCs w:val="22"/>
                  </w:rPr>
                </w:pPr>
                <w:r w:rsidRPr="00A73169">
                  <w:rPr>
                    <w:rStyle w:val="Estilo2"/>
                    <w:rFonts w:asciiTheme="majorHAnsi" w:hAnsiTheme="majorHAnsi" w:cstheme="majorHAnsi"/>
                    <w:color w:val="191E23" w:themeColor="text1" w:themeShade="80"/>
                    <w:sz w:val="22"/>
                    <w:szCs w:val="22"/>
                  </w:rPr>
                  <w:t>Haga clic para escribir texto</w:t>
                </w:r>
              </w:p>
            </w:tc>
          </w:sdtContent>
        </w:sdt>
      </w:tr>
      <w:tr w:rsidR="000D666F" w:rsidRPr="00963F4D" w14:paraId="756419A5" w14:textId="77777777" w:rsidTr="00775566">
        <w:trPr>
          <w:trHeight w:val="320"/>
        </w:trPr>
        <w:tc>
          <w:tcPr>
            <w:tcW w:w="2410" w:type="dxa"/>
            <w:shd w:val="clear" w:color="auto" w:fill="074E8E" w:themeFill="text2"/>
            <w:tcMar>
              <w:top w:w="85" w:type="dxa"/>
              <w:bottom w:w="0" w:type="dxa"/>
            </w:tcMar>
          </w:tcPr>
          <w:p w14:paraId="33750B31" w14:textId="41F66663" w:rsidR="000D666F" w:rsidRPr="00AD0EBB" w:rsidRDefault="000D666F" w:rsidP="00AD0EBB">
            <w:pPr>
              <w:pStyle w:val="TablaTtulo1"/>
            </w:pPr>
            <w:r w:rsidRPr="00AD0EBB">
              <w:t>ÁREA</w:t>
            </w:r>
          </w:p>
        </w:tc>
        <w:sdt>
          <w:sdtPr>
            <w:rPr>
              <w:rStyle w:val="Estilo2"/>
              <w:rFonts w:asciiTheme="majorHAnsi" w:hAnsiTheme="majorHAnsi" w:cstheme="majorHAnsi"/>
              <w:color w:val="191E23" w:themeColor="text1" w:themeShade="80"/>
              <w:sz w:val="22"/>
              <w:szCs w:val="22"/>
            </w:rPr>
            <w:alias w:val="Área"/>
            <w:tag w:val="Área"/>
            <w:id w:val="810762953"/>
            <w:placeholder>
              <w:docPart w:val="7295846B4BFE4FF3A92EA24F115B2940"/>
            </w:placeholder>
          </w:sdtPr>
          <w:sdtEndPr>
            <w:rPr>
              <w:rStyle w:val="Estilo2"/>
            </w:rPr>
          </w:sdtEndPr>
          <w:sdtContent>
            <w:tc>
              <w:tcPr>
                <w:tcW w:w="6950" w:type="dxa"/>
                <w:shd w:val="clear" w:color="auto" w:fill="FFFFFF" w:themeFill="background1"/>
                <w:tcMar>
                  <w:top w:w="85" w:type="dxa"/>
                  <w:bottom w:w="0" w:type="dxa"/>
                </w:tcMar>
              </w:tcPr>
              <w:p w14:paraId="2C3B2E18" w14:textId="77777777" w:rsidR="000D666F" w:rsidRPr="00A73169" w:rsidRDefault="000D666F" w:rsidP="00146639">
                <w:pPr>
                  <w:rPr>
                    <w:rStyle w:val="Estilo2"/>
                    <w:rFonts w:asciiTheme="majorHAnsi" w:hAnsiTheme="majorHAnsi"/>
                    <w:color w:val="191E23" w:themeColor="text1" w:themeShade="80"/>
                    <w:sz w:val="22"/>
                  </w:rPr>
                </w:pPr>
                <w:r w:rsidRPr="00A73169">
                  <w:rPr>
                    <w:rStyle w:val="Estilo2"/>
                    <w:rFonts w:asciiTheme="majorHAnsi" w:hAnsiTheme="majorHAnsi" w:cstheme="majorHAnsi"/>
                    <w:color w:val="191E23" w:themeColor="text1" w:themeShade="80"/>
                    <w:sz w:val="22"/>
                    <w:szCs w:val="22"/>
                  </w:rPr>
                  <w:t>Haga clic para escribir texto</w:t>
                </w:r>
              </w:p>
            </w:tc>
          </w:sdtContent>
        </w:sdt>
      </w:tr>
      <w:tr w:rsidR="000D666F" w:rsidRPr="00963F4D" w14:paraId="725F45E9" w14:textId="77777777" w:rsidTr="00775566">
        <w:trPr>
          <w:trHeight w:val="320"/>
        </w:trPr>
        <w:tc>
          <w:tcPr>
            <w:tcW w:w="2410" w:type="dxa"/>
            <w:shd w:val="clear" w:color="auto" w:fill="074E8E" w:themeFill="text2"/>
            <w:tcMar>
              <w:top w:w="85" w:type="dxa"/>
              <w:bottom w:w="0" w:type="dxa"/>
            </w:tcMar>
          </w:tcPr>
          <w:p w14:paraId="1C38C15C" w14:textId="6EBACC5F" w:rsidR="000D666F" w:rsidRPr="00AD0EBB" w:rsidRDefault="000D666F" w:rsidP="00AD0EBB">
            <w:pPr>
              <w:pStyle w:val="TablaTtulo1"/>
            </w:pPr>
            <w:r w:rsidRPr="00AD0EBB">
              <w:t>PROYECTO</w:t>
            </w:r>
          </w:p>
        </w:tc>
        <w:sdt>
          <w:sdtPr>
            <w:rPr>
              <w:rStyle w:val="Estilo2"/>
              <w:rFonts w:asciiTheme="majorHAnsi" w:hAnsiTheme="majorHAnsi" w:cstheme="majorHAnsi"/>
              <w:color w:val="191E23" w:themeColor="text1" w:themeShade="80"/>
              <w:sz w:val="22"/>
              <w:szCs w:val="22"/>
            </w:rPr>
            <w:alias w:val="Proyecto"/>
            <w:tag w:val="Proyecto"/>
            <w:id w:val="981350426"/>
            <w:placeholder>
              <w:docPart w:val="CC4801D3E16E42D7A4E0953B97E20179"/>
            </w:placeholder>
          </w:sdtPr>
          <w:sdtEndPr>
            <w:rPr>
              <w:rStyle w:val="Estilo2"/>
            </w:rPr>
          </w:sdtEndPr>
          <w:sdtContent>
            <w:tc>
              <w:tcPr>
                <w:tcW w:w="6950" w:type="dxa"/>
                <w:shd w:val="clear" w:color="auto" w:fill="FFFFFF" w:themeFill="background1"/>
                <w:tcMar>
                  <w:top w:w="85" w:type="dxa"/>
                  <w:bottom w:w="0" w:type="dxa"/>
                </w:tcMar>
              </w:tcPr>
              <w:p w14:paraId="485EA7FC" w14:textId="77777777" w:rsidR="000D666F" w:rsidRPr="00A73169" w:rsidRDefault="000D666F" w:rsidP="00146639">
                <w:pPr>
                  <w:rPr>
                    <w:rStyle w:val="Estilo2"/>
                    <w:rFonts w:asciiTheme="majorHAnsi" w:hAnsiTheme="majorHAnsi"/>
                    <w:color w:val="191E23" w:themeColor="text1" w:themeShade="80"/>
                    <w:sz w:val="22"/>
                  </w:rPr>
                </w:pPr>
                <w:r w:rsidRPr="00A73169">
                  <w:rPr>
                    <w:rStyle w:val="Estilo2"/>
                    <w:rFonts w:asciiTheme="majorHAnsi" w:hAnsiTheme="majorHAnsi" w:cstheme="majorHAnsi"/>
                    <w:color w:val="191E23" w:themeColor="text1" w:themeShade="80"/>
                    <w:sz w:val="22"/>
                    <w:szCs w:val="22"/>
                  </w:rPr>
                  <w:t>Haga clic para escribir texto</w:t>
                </w:r>
              </w:p>
            </w:tc>
          </w:sdtContent>
        </w:sdt>
      </w:tr>
      <w:tr w:rsidR="000D666F" w:rsidRPr="00963F4D" w14:paraId="635C86B6" w14:textId="77777777" w:rsidTr="00775566">
        <w:trPr>
          <w:trHeight w:val="320"/>
        </w:trPr>
        <w:tc>
          <w:tcPr>
            <w:tcW w:w="2410" w:type="dxa"/>
            <w:shd w:val="clear" w:color="auto" w:fill="074E8E" w:themeFill="text2"/>
            <w:tcMar>
              <w:top w:w="85" w:type="dxa"/>
              <w:bottom w:w="0" w:type="dxa"/>
            </w:tcMar>
          </w:tcPr>
          <w:p w14:paraId="4C09F3E7" w14:textId="77777777" w:rsidR="000D666F" w:rsidRPr="00AD0EBB" w:rsidRDefault="000D666F" w:rsidP="00AD0EBB">
            <w:pPr>
              <w:pStyle w:val="TablaTtulo1"/>
            </w:pPr>
            <w:r w:rsidRPr="00AD0EBB">
              <w:t>LUGAR DE REALIZACIÓN</w:t>
            </w:r>
          </w:p>
        </w:tc>
        <w:sdt>
          <w:sdtPr>
            <w:rPr>
              <w:rStyle w:val="Estilo2"/>
              <w:rFonts w:asciiTheme="majorHAnsi" w:hAnsiTheme="majorHAnsi" w:cstheme="majorHAnsi"/>
              <w:color w:val="191E23" w:themeColor="text1" w:themeShade="80"/>
              <w:sz w:val="22"/>
              <w:szCs w:val="22"/>
            </w:rPr>
            <w:alias w:val="Lugar de realización"/>
            <w:tag w:val="Lugar de realización"/>
            <w:id w:val="478889322"/>
            <w:placeholder>
              <w:docPart w:val="25382129BEAA4ED4B9C66897DF614E70"/>
            </w:placeholder>
          </w:sdtPr>
          <w:sdtEndPr>
            <w:rPr>
              <w:rStyle w:val="Estilo2"/>
            </w:rPr>
          </w:sdtEndPr>
          <w:sdtContent>
            <w:tc>
              <w:tcPr>
                <w:tcW w:w="6950" w:type="dxa"/>
                <w:shd w:val="clear" w:color="auto" w:fill="FFFFFF" w:themeFill="background1"/>
                <w:tcMar>
                  <w:top w:w="85" w:type="dxa"/>
                  <w:bottom w:w="0" w:type="dxa"/>
                </w:tcMar>
              </w:tcPr>
              <w:p w14:paraId="34DED34A" w14:textId="77777777" w:rsidR="000D666F" w:rsidRPr="00A73169" w:rsidRDefault="000D666F" w:rsidP="00146639">
                <w:pPr>
                  <w:rPr>
                    <w:rStyle w:val="Estilo2"/>
                    <w:rFonts w:asciiTheme="majorHAnsi" w:hAnsiTheme="majorHAnsi"/>
                    <w:color w:val="191E23" w:themeColor="text1" w:themeShade="80"/>
                    <w:sz w:val="22"/>
                  </w:rPr>
                </w:pPr>
                <w:r w:rsidRPr="00A73169">
                  <w:rPr>
                    <w:rStyle w:val="Estilo2"/>
                    <w:rFonts w:asciiTheme="majorHAnsi" w:hAnsiTheme="majorHAnsi" w:cstheme="majorHAnsi"/>
                    <w:color w:val="191E23" w:themeColor="text1" w:themeShade="80"/>
                    <w:sz w:val="22"/>
                    <w:szCs w:val="22"/>
                  </w:rPr>
                  <w:t>Haga clic para escribir texto</w:t>
                </w:r>
              </w:p>
            </w:tc>
          </w:sdtContent>
        </w:sdt>
      </w:tr>
      <w:tr w:rsidR="000D666F" w:rsidRPr="00963F4D" w14:paraId="6A549C55" w14:textId="77777777" w:rsidTr="00775566">
        <w:trPr>
          <w:trHeight w:val="320"/>
        </w:trPr>
        <w:tc>
          <w:tcPr>
            <w:tcW w:w="2410" w:type="dxa"/>
            <w:shd w:val="clear" w:color="auto" w:fill="074E8E" w:themeFill="text2"/>
            <w:tcMar>
              <w:top w:w="85" w:type="dxa"/>
              <w:bottom w:w="0" w:type="dxa"/>
            </w:tcMar>
          </w:tcPr>
          <w:p w14:paraId="6FA8E33C" w14:textId="77777777" w:rsidR="000D666F" w:rsidRPr="00AD0EBB" w:rsidRDefault="000D666F" w:rsidP="00AD0EBB">
            <w:pPr>
              <w:pStyle w:val="TablaTtulo1"/>
            </w:pPr>
            <w:r w:rsidRPr="00AD0EBB">
              <w:t>NOMBRE DEL DOCUMENTO</w:t>
            </w:r>
          </w:p>
        </w:tc>
        <w:sdt>
          <w:sdtPr>
            <w:rPr>
              <w:rStyle w:val="Estilo2"/>
              <w:rFonts w:asciiTheme="majorHAnsi" w:hAnsiTheme="majorHAnsi" w:cstheme="majorHAnsi"/>
              <w:color w:val="191E23" w:themeColor="text1" w:themeShade="80"/>
              <w:sz w:val="22"/>
              <w:szCs w:val="22"/>
            </w:rPr>
            <w:alias w:val="Nombre del documento"/>
            <w:tag w:val="Nombre del documento"/>
            <w:id w:val="-679359535"/>
            <w:placeholder>
              <w:docPart w:val="30F11C69FE45412096646749D9D591E4"/>
            </w:placeholder>
          </w:sdtPr>
          <w:sdtEndPr>
            <w:rPr>
              <w:rStyle w:val="Estilo2"/>
            </w:rPr>
          </w:sdtEndPr>
          <w:sdtContent>
            <w:tc>
              <w:tcPr>
                <w:tcW w:w="6950" w:type="dxa"/>
                <w:shd w:val="clear" w:color="auto" w:fill="FFFFFF" w:themeFill="background1"/>
                <w:tcMar>
                  <w:top w:w="85" w:type="dxa"/>
                  <w:bottom w:w="0" w:type="dxa"/>
                </w:tcMar>
              </w:tcPr>
              <w:p w14:paraId="3D225CF3" w14:textId="0E7B8E0C" w:rsidR="000D666F" w:rsidRPr="00A73169" w:rsidRDefault="000D666F" w:rsidP="00146639">
                <w:pPr>
                  <w:rPr>
                    <w:rStyle w:val="Estilo2"/>
                    <w:rFonts w:asciiTheme="majorHAnsi" w:hAnsiTheme="majorHAnsi"/>
                    <w:color w:val="191E23" w:themeColor="text1" w:themeShade="80"/>
                    <w:sz w:val="22"/>
                  </w:rPr>
                </w:pPr>
                <w:r w:rsidRPr="00A73169">
                  <w:rPr>
                    <w:rStyle w:val="Estilo2"/>
                    <w:rFonts w:asciiTheme="majorHAnsi" w:hAnsiTheme="majorHAnsi" w:cstheme="majorHAnsi"/>
                    <w:color w:val="191E23" w:themeColor="text1" w:themeShade="80"/>
                    <w:sz w:val="22"/>
                    <w:szCs w:val="22"/>
                  </w:rPr>
                  <w:t>Haga clic para escribir texto</w:t>
                </w:r>
              </w:p>
            </w:tc>
          </w:sdtContent>
        </w:sdt>
      </w:tr>
    </w:tbl>
    <w:p w14:paraId="4AFE62B6" w14:textId="77777777" w:rsidR="000D666F" w:rsidRPr="00963F4D" w:rsidRDefault="000D666F" w:rsidP="000D666F">
      <w:pPr>
        <w:rPr>
          <w:rFonts w:cstheme="majorHAnsi"/>
          <w:b/>
          <w:color w:val="074E8E" w:themeColor="text2"/>
          <w:sz w:val="14"/>
          <w:szCs w:val="22"/>
        </w:rPr>
      </w:pPr>
    </w:p>
    <w:p w14:paraId="1C1DC74C" w14:textId="433D8C7E" w:rsidR="000D666F" w:rsidRPr="00A73169" w:rsidRDefault="000D666F" w:rsidP="00EF53AC">
      <w:pPr>
        <w:pStyle w:val="Ttulo"/>
        <w:rPr>
          <w:rFonts w:cstheme="majorHAnsi"/>
          <w:color w:val="191E23" w:themeColor="text1" w:themeShade="80"/>
          <w:sz w:val="36"/>
          <w:szCs w:val="22"/>
        </w:rPr>
      </w:pPr>
      <w:r w:rsidRPr="00A73169">
        <w:rPr>
          <w:rFonts w:cstheme="majorHAnsi"/>
          <w:color w:val="191E23" w:themeColor="text1" w:themeShade="80"/>
          <w:sz w:val="36"/>
          <w:szCs w:val="22"/>
        </w:rPr>
        <w:t xml:space="preserve">Control de Versiones del Documento </w:t>
      </w:r>
    </w:p>
    <w:tbl>
      <w:tblPr>
        <w:tblStyle w:val="Tablaconcuadrcula"/>
        <w:tblW w:w="0" w:type="auto"/>
        <w:tblInd w:w="108" w:type="dxa"/>
        <w:tblBorders>
          <w:top w:val="dotted" w:sz="2" w:space="0" w:color="FFC400" w:themeColor="accent1"/>
          <w:left w:val="dotted" w:sz="2" w:space="0" w:color="FFC400" w:themeColor="accent1"/>
          <w:bottom w:val="dotted" w:sz="2" w:space="0" w:color="FFC400" w:themeColor="accent1"/>
          <w:right w:val="dotted" w:sz="2" w:space="0" w:color="FFC400" w:themeColor="accent1"/>
          <w:insideH w:val="dotted" w:sz="2" w:space="0" w:color="FFC400" w:themeColor="accent1"/>
          <w:insideV w:val="dotted" w:sz="2" w:space="0" w:color="FFC400" w:themeColor="accent1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08"/>
        <w:gridCol w:w="1630"/>
        <w:gridCol w:w="1236"/>
        <w:gridCol w:w="4837"/>
      </w:tblGrid>
      <w:tr w:rsidR="000D666F" w:rsidRPr="00AD0EBB" w14:paraId="2A118E2B" w14:textId="77777777" w:rsidTr="00775566">
        <w:tc>
          <w:tcPr>
            <w:tcW w:w="1213" w:type="dxa"/>
            <w:tcBorders>
              <w:right w:val="single" w:sz="4" w:space="0" w:color="074E8E" w:themeColor="text2"/>
            </w:tcBorders>
            <w:shd w:val="clear" w:color="auto" w:fill="074E8E" w:themeFill="text2"/>
            <w:tcMar>
              <w:top w:w="85" w:type="dxa"/>
              <w:bottom w:w="0" w:type="dxa"/>
            </w:tcMar>
          </w:tcPr>
          <w:p w14:paraId="3D7366A8" w14:textId="77777777" w:rsidR="000D666F" w:rsidRPr="00AD0EBB" w:rsidRDefault="000D666F" w:rsidP="00AD0EBB">
            <w:pPr>
              <w:pStyle w:val="TablaTtulo1"/>
            </w:pPr>
            <w:r w:rsidRPr="00AD0EBB">
              <w:t>Versión</w:t>
            </w:r>
          </w:p>
        </w:tc>
        <w:tc>
          <w:tcPr>
            <w:tcW w:w="1665" w:type="dxa"/>
            <w:tcBorders>
              <w:left w:val="single" w:sz="4" w:space="0" w:color="074E8E" w:themeColor="text2"/>
              <w:right w:val="single" w:sz="4" w:space="0" w:color="074E8E" w:themeColor="text2"/>
            </w:tcBorders>
            <w:shd w:val="clear" w:color="auto" w:fill="074E8E" w:themeFill="text2"/>
            <w:tcMar>
              <w:top w:w="85" w:type="dxa"/>
              <w:bottom w:w="0" w:type="dxa"/>
            </w:tcMar>
          </w:tcPr>
          <w:p w14:paraId="0F360FC7" w14:textId="3FEB8A68" w:rsidR="000D666F" w:rsidRPr="00AD0EBB" w:rsidRDefault="000D666F" w:rsidP="00AD0EBB">
            <w:pPr>
              <w:pStyle w:val="TablaTtulo1"/>
            </w:pPr>
            <w:r w:rsidRPr="00AD0EBB">
              <w:t>Autor</w:t>
            </w:r>
          </w:p>
        </w:tc>
        <w:tc>
          <w:tcPr>
            <w:tcW w:w="1255" w:type="dxa"/>
            <w:tcBorders>
              <w:left w:val="single" w:sz="4" w:space="0" w:color="074E8E" w:themeColor="text2"/>
              <w:right w:val="single" w:sz="4" w:space="0" w:color="074E8E" w:themeColor="text2"/>
            </w:tcBorders>
            <w:shd w:val="clear" w:color="auto" w:fill="074E8E" w:themeFill="text2"/>
            <w:tcMar>
              <w:top w:w="85" w:type="dxa"/>
              <w:bottom w:w="0" w:type="dxa"/>
            </w:tcMar>
          </w:tcPr>
          <w:p w14:paraId="2808097B" w14:textId="77777777" w:rsidR="000D666F" w:rsidRPr="00AD0EBB" w:rsidRDefault="000D666F" w:rsidP="00AD0EBB">
            <w:pPr>
              <w:pStyle w:val="TablaTtulo1"/>
            </w:pPr>
            <w:r w:rsidRPr="00AD0EBB">
              <w:t>Fecha</w:t>
            </w:r>
          </w:p>
        </w:tc>
        <w:tc>
          <w:tcPr>
            <w:tcW w:w="5002" w:type="dxa"/>
            <w:tcBorders>
              <w:left w:val="single" w:sz="4" w:space="0" w:color="074E8E" w:themeColor="text2"/>
              <w:right w:val="single" w:sz="4" w:space="0" w:color="074E8E" w:themeColor="text2"/>
            </w:tcBorders>
            <w:shd w:val="clear" w:color="auto" w:fill="074E8E" w:themeFill="text2"/>
            <w:tcMar>
              <w:top w:w="85" w:type="dxa"/>
              <w:bottom w:w="0" w:type="dxa"/>
            </w:tcMar>
          </w:tcPr>
          <w:p w14:paraId="57607266" w14:textId="77777777" w:rsidR="000D666F" w:rsidRPr="00AD0EBB" w:rsidRDefault="000D666F" w:rsidP="00AD0EBB">
            <w:pPr>
              <w:pStyle w:val="TablaTtulo1"/>
            </w:pPr>
            <w:r w:rsidRPr="00AD0EBB">
              <w:t>Descripción</w:t>
            </w:r>
          </w:p>
        </w:tc>
      </w:tr>
      <w:tr w:rsidR="000D666F" w:rsidRPr="00963F4D" w14:paraId="4710D659" w14:textId="77777777" w:rsidTr="00775566">
        <w:sdt>
          <w:sdtPr>
            <w:rPr>
              <w:rFonts w:cstheme="majorHAnsi"/>
              <w:szCs w:val="22"/>
            </w:rPr>
            <w:alias w:val="Versión"/>
            <w:tag w:val="Versión"/>
            <w:id w:val="-350495450"/>
            <w:placeholder>
              <w:docPart w:val="26FB68B26BFF43D2AA4902E9FA415E61"/>
            </w:placeholder>
            <w:showingPlcHdr/>
          </w:sdtPr>
          <w:sdtEndPr/>
          <w:sdtContent>
            <w:tc>
              <w:tcPr>
                <w:tcW w:w="1213" w:type="dxa"/>
                <w:tcBorders>
                  <w:left w:val="single" w:sz="4" w:space="0" w:color="074E8E" w:themeColor="text2"/>
                  <w:bottom w:val="single" w:sz="4" w:space="0" w:color="074E8E" w:themeColor="text2"/>
                  <w:right w:val="single" w:sz="4" w:space="0" w:color="074E8E" w:themeColor="text2"/>
                </w:tcBorders>
                <w:tcMar>
                  <w:top w:w="85" w:type="dxa"/>
                  <w:bottom w:w="0" w:type="dxa"/>
                </w:tcMar>
              </w:tcPr>
              <w:p w14:paraId="7E87DCA9" w14:textId="77777777" w:rsidR="000D666F" w:rsidRPr="00963F4D" w:rsidRDefault="000D666F" w:rsidP="003F0761">
                <w:pPr>
                  <w:jc w:val="left"/>
                  <w:rPr>
                    <w:rFonts w:cstheme="majorHAnsi"/>
                    <w:szCs w:val="22"/>
                  </w:rPr>
                </w:pPr>
                <w:r w:rsidRPr="00963F4D">
                  <w:rPr>
                    <w:rStyle w:val="Textodelmarcadordeposicin"/>
                    <w:rFonts w:cstheme="majorHAnsi"/>
                    <w:sz w:val="20"/>
                    <w:szCs w:val="22"/>
                  </w:rPr>
                  <w:t>Haga clic aquí para escribir texto.</w:t>
                </w:r>
              </w:p>
            </w:tc>
          </w:sdtContent>
        </w:sdt>
        <w:sdt>
          <w:sdtPr>
            <w:rPr>
              <w:rFonts w:cstheme="majorHAnsi"/>
              <w:szCs w:val="22"/>
            </w:rPr>
            <w:alias w:val="Autor"/>
            <w:tag w:val="Autor"/>
            <w:id w:val="382138388"/>
            <w:placeholder>
              <w:docPart w:val="21F4BA5E00B34D449BC002968AF52837"/>
            </w:placeholder>
            <w:showingPlcHdr/>
          </w:sdtPr>
          <w:sdtEndPr/>
          <w:sdtContent>
            <w:tc>
              <w:tcPr>
                <w:tcW w:w="1665" w:type="dxa"/>
                <w:tcBorders>
                  <w:left w:val="single" w:sz="4" w:space="0" w:color="074E8E" w:themeColor="text2"/>
                  <w:bottom w:val="single" w:sz="4" w:space="0" w:color="074E8E" w:themeColor="text2"/>
                  <w:right w:val="single" w:sz="4" w:space="0" w:color="074E8E" w:themeColor="text2"/>
                </w:tcBorders>
                <w:tcMar>
                  <w:top w:w="85" w:type="dxa"/>
                  <w:bottom w:w="0" w:type="dxa"/>
                </w:tcMar>
              </w:tcPr>
              <w:p w14:paraId="3D2945D1" w14:textId="77777777" w:rsidR="000D666F" w:rsidRPr="00963F4D" w:rsidRDefault="000D666F" w:rsidP="003F0761">
                <w:pPr>
                  <w:jc w:val="left"/>
                  <w:rPr>
                    <w:rFonts w:cstheme="majorHAnsi"/>
                    <w:szCs w:val="22"/>
                  </w:rPr>
                </w:pPr>
                <w:r w:rsidRPr="00963F4D">
                  <w:rPr>
                    <w:rStyle w:val="Textodelmarcadordeposicin"/>
                    <w:rFonts w:cstheme="majorHAnsi"/>
                    <w:sz w:val="18"/>
                  </w:rPr>
                  <w:t>Haga clic aquí para escribir texto.</w:t>
                </w:r>
              </w:p>
            </w:tc>
          </w:sdtContent>
        </w:sdt>
        <w:tc>
          <w:tcPr>
            <w:tcW w:w="1255" w:type="dxa"/>
            <w:tcBorders>
              <w:left w:val="single" w:sz="4" w:space="0" w:color="074E8E" w:themeColor="text2"/>
              <w:bottom w:val="single" w:sz="4" w:space="0" w:color="074E8E" w:themeColor="text2"/>
              <w:right w:val="single" w:sz="4" w:space="0" w:color="074E8E" w:themeColor="text2"/>
            </w:tcBorders>
            <w:tcMar>
              <w:top w:w="85" w:type="dxa"/>
              <w:bottom w:w="0" w:type="dxa"/>
            </w:tcMar>
          </w:tcPr>
          <w:p w14:paraId="736837AB" w14:textId="77777777" w:rsidR="000D666F" w:rsidRPr="00963F4D" w:rsidRDefault="000D666F" w:rsidP="0097653D">
            <w:pPr>
              <w:pStyle w:val="FechaDocumento"/>
              <w:rPr>
                <w:rFonts w:cstheme="majorHAnsi"/>
                <w:sz w:val="22"/>
                <w:szCs w:val="22"/>
              </w:rPr>
            </w:pPr>
          </w:p>
        </w:tc>
        <w:sdt>
          <w:sdtPr>
            <w:rPr>
              <w:rFonts w:cstheme="majorHAnsi"/>
              <w:szCs w:val="22"/>
            </w:rPr>
            <w:alias w:val="Descripción del cambio"/>
            <w:tag w:val="Descripción del cambio"/>
            <w:id w:val="647634932"/>
            <w:placeholder>
              <w:docPart w:val="9A29DF6A8E62466A85B8D1FF9B3EB9BF"/>
            </w:placeholder>
            <w:showingPlcHdr/>
          </w:sdtPr>
          <w:sdtEndPr/>
          <w:sdtContent>
            <w:tc>
              <w:tcPr>
                <w:tcW w:w="5002" w:type="dxa"/>
                <w:tcBorders>
                  <w:left w:val="single" w:sz="4" w:space="0" w:color="074E8E" w:themeColor="text2"/>
                  <w:bottom w:val="single" w:sz="4" w:space="0" w:color="074E8E" w:themeColor="text2"/>
                  <w:right w:val="single" w:sz="4" w:space="0" w:color="074E8E" w:themeColor="text2"/>
                </w:tcBorders>
                <w:tcMar>
                  <w:top w:w="85" w:type="dxa"/>
                  <w:bottom w:w="0" w:type="dxa"/>
                </w:tcMar>
              </w:tcPr>
              <w:p w14:paraId="002C85AC" w14:textId="77777777" w:rsidR="000D666F" w:rsidRPr="00963F4D" w:rsidRDefault="000D666F" w:rsidP="003F0761">
                <w:pPr>
                  <w:jc w:val="left"/>
                  <w:rPr>
                    <w:rFonts w:cstheme="majorHAnsi"/>
                    <w:szCs w:val="22"/>
                  </w:rPr>
                </w:pPr>
                <w:r w:rsidRPr="00963F4D">
                  <w:rPr>
                    <w:rStyle w:val="Textodelmarcadordeposicin"/>
                    <w:rFonts w:cstheme="majorHAnsi"/>
                    <w:sz w:val="20"/>
                    <w:szCs w:val="22"/>
                  </w:rPr>
                  <w:t>Haga clic aquí para escribir texto.</w:t>
                </w:r>
              </w:p>
            </w:tc>
          </w:sdtContent>
        </w:sdt>
      </w:tr>
      <w:tr w:rsidR="000D666F" w:rsidRPr="00963F4D" w14:paraId="4A62CD59" w14:textId="77777777" w:rsidTr="00775566">
        <w:sdt>
          <w:sdtPr>
            <w:rPr>
              <w:rFonts w:cstheme="majorHAnsi"/>
              <w:szCs w:val="22"/>
            </w:rPr>
            <w:alias w:val="Versión"/>
            <w:tag w:val="Versión"/>
            <w:id w:val="-1428429421"/>
            <w:placeholder>
              <w:docPart w:val="81F3ECBCAF0344788EBFE837075DDE16"/>
            </w:placeholder>
            <w:showingPlcHdr/>
          </w:sdtPr>
          <w:sdtEndPr/>
          <w:sdtContent>
            <w:tc>
              <w:tcPr>
                <w:tcW w:w="1213" w:type="dxa"/>
                <w:tcBorders>
                  <w:top w:val="single" w:sz="4" w:space="0" w:color="074E8E" w:themeColor="text2"/>
                  <w:left w:val="single" w:sz="4" w:space="0" w:color="074E8E" w:themeColor="text2"/>
                  <w:bottom w:val="single" w:sz="4" w:space="0" w:color="074E8E" w:themeColor="text2"/>
                  <w:right w:val="single" w:sz="4" w:space="0" w:color="074E8E" w:themeColor="text2"/>
                </w:tcBorders>
                <w:tcMar>
                  <w:top w:w="85" w:type="dxa"/>
                  <w:bottom w:w="0" w:type="dxa"/>
                </w:tcMar>
              </w:tcPr>
              <w:p w14:paraId="6BFBFD61" w14:textId="77777777" w:rsidR="000D666F" w:rsidRPr="00963F4D" w:rsidRDefault="000D666F" w:rsidP="003F0761">
                <w:pPr>
                  <w:jc w:val="left"/>
                  <w:rPr>
                    <w:rFonts w:cstheme="majorHAnsi"/>
                    <w:szCs w:val="22"/>
                  </w:rPr>
                </w:pPr>
                <w:r w:rsidRPr="00963F4D">
                  <w:rPr>
                    <w:rStyle w:val="Textodelmarcadordeposicin"/>
                    <w:rFonts w:cstheme="majorHAnsi"/>
                    <w:sz w:val="20"/>
                    <w:szCs w:val="22"/>
                  </w:rPr>
                  <w:t>Haga clic aquí para escribir texto.</w:t>
                </w:r>
              </w:p>
            </w:tc>
          </w:sdtContent>
        </w:sdt>
        <w:sdt>
          <w:sdtPr>
            <w:rPr>
              <w:rFonts w:cstheme="majorHAnsi"/>
              <w:szCs w:val="22"/>
            </w:rPr>
            <w:alias w:val="Autor"/>
            <w:tag w:val="Autor"/>
            <w:id w:val="1785224819"/>
            <w:placeholder>
              <w:docPart w:val="613C6D485D7C40729FECD6BF291C57C5"/>
            </w:placeholder>
            <w:showingPlcHdr/>
          </w:sdtPr>
          <w:sdtEndPr/>
          <w:sdtContent>
            <w:tc>
              <w:tcPr>
                <w:tcW w:w="1665" w:type="dxa"/>
                <w:tcBorders>
                  <w:top w:val="single" w:sz="4" w:space="0" w:color="074E8E" w:themeColor="text2"/>
                  <w:left w:val="single" w:sz="4" w:space="0" w:color="074E8E" w:themeColor="text2"/>
                  <w:bottom w:val="single" w:sz="4" w:space="0" w:color="074E8E" w:themeColor="text2"/>
                  <w:right w:val="single" w:sz="4" w:space="0" w:color="074E8E" w:themeColor="text2"/>
                </w:tcBorders>
                <w:tcMar>
                  <w:top w:w="85" w:type="dxa"/>
                  <w:bottom w:w="0" w:type="dxa"/>
                </w:tcMar>
              </w:tcPr>
              <w:p w14:paraId="3D3473CA" w14:textId="77777777" w:rsidR="000D666F" w:rsidRPr="00963F4D" w:rsidRDefault="000D666F" w:rsidP="003F0761">
                <w:pPr>
                  <w:jc w:val="left"/>
                  <w:rPr>
                    <w:rFonts w:cstheme="majorHAnsi"/>
                    <w:szCs w:val="22"/>
                  </w:rPr>
                </w:pPr>
                <w:r w:rsidRPr="00963F4D">
                  <w:rPr>
                    <w:rStyle w:val="Textodelmarcadordeposicin"/>
                    <w:rFonts w:cstheme="majorHAnsi"/>
                    <w:sz w:val="20"/>
                    <w:szCs w:val="22"/>
                  </w:rPr>
                  <w:t>Haga clic aquí para escribir texto.</w:t>
                </w:r>
              </w:p>
            </w:tc>
          </w:sdtContent>
        </w:sdt>
        <w:tc>
          <w:tcPr>
            <w:tcW w:w="1255" w:type="dxa"/>
            <w:tcBorders>
              <w:top w:val="single" w:sz="4" w:space="0" w:color="074E8E" w:themeColor="text2"/>
              <w:left w:val="single" w:sz="4" w:space="0" w:color="074E8E" w:themeColor="text2"/>
              <w:bottom w:val="single" w:sz="4" w:space="0" w:color="074E8E" w:themeColor="text2"/>
              <w:right w:val="single" w:sz="4" w:space="0" w:color="074E8E" w:themeColor="text2"/>
            </w:tcBorders>
            <w:tcMar>
              <w:top w:w="85" w:type="dxa"/>
              <w:bottom w:w="0" w:type="dxa"/>
            </w:tcMar>
          </w:tcPr>
          <w:p w14:paraId="204AE879" w14:textId="77777777" w:rsidR="000D666F" w:rsidRPr="00963F4D" w:rsidRDefault="000D666F" w:rsidP="003F0761">
            <w:pPr>
              <w:jc w:val="left"/>
              <w:rPr>
                <w:rFonts w:cstheme="majorHAnsi"/>
                <w:szCs w:val="22"/>
              </w:rPr>
            </w:pPr>
          </w:p>
        </w:tc>
        <w:sdt>
          <w:sdtPr>
            <w:rPr>
              <w:rFonts w:cstheme="majorHAnsi"/>
              <w:szCs w:val="22"/>
            </w:rPr>
            <w:alias w:val="Descripción del cambio"/>
            <w:tag w:val="Descripción del cambio"/>
            <w:id w:val="913596043"/>
            <w:placeholder>
              <w:docPart w:val="ED4992218AE8470FB3CEAB9D86843588"/>
            </w:placeholder>
            <w:showingPlcHdr/>
          </w:sdtPr>
          <w:sdtEndPr/>
          <w:sdtContent>
            <w:tc>
              <w:tcPr>
                <w:tcW w:w="5002" w:type="dxa"/>
                <w:tcBorders>
                  <w:top w:val="single" w:sz="4" w:space="0" w:color="074E8E" w:themeColor="text2"/>
                  <w:left w:val="single" w:sz="4" w:space="0" w:color="074E8E" w:themeColor="text2"/>
                  <w:bottom w:val="single" w:sz="4" w:space="0" w:color="074E8E" w:themeColor="text2"/>
                  <w:right w:val="single" w:sz="4" w:space="0" w:color="074E8E" w:themeColor="text2"/>
                </w:tcBorders>
                <w:tcMar>
                  <w:top w:w="85" w:type="dxa"/>
                  <w:bottom w:w="0" w:type="dxa"/>
                </w:tcMar>
              </w:tcPr>
              <w:p w14:paraId="74C5267F" w14:textId="77777777" w:rsidR="000D666F" w:rsidRPr="00963F4D" w:rsidRDefault="000D666F" w:rsidP="003F0761">
                <w:pPr>
                  <w:jc w:val="left"/>
                  <w:rPr>
                    <w:rFonts w:cstheme="majorHAnsi"/>
                    <w:szCs w:val="22"/>
                  </w:rPr>
                </w:pPr>
                <w:r w:rsidRPr="00963F4D">
                  <w:rPr>
                    <w:rStyle w:val="Textodelmarcadordeposicin"/>
                    <w:rFonts w:cstheme="majorHAnsi"/>
                    <w:sz w:val="20"/>
                    <w:szCs w:val="22"/>
                  </w:rPr>
                  <w:t>Haga clic aquí para escribir texto.</w:t>
                </w:r>
              </w:p>
            </w:tc>
          </w:sdtContent>
        </w:sdt>
      </w:tr>
    </w:tbl>
    <w:p w14:paraId="4B6CA8DF" w14:textId="0E5822F1" w:rsidR="000D666F" w:rsidRPr="00963F4D" w:rsidRDefault="000D666F" w:rsidP="000D666F">
      <w:pPr>
        <w:rPr>
          <w:rFonts w:cstheme="majorHAnsi"/>
          <w:szCs w:val="22"/>
        </w:rPr>
      </w:pPr>
    </w:p>
    <w:p w14:paraId="22974F2D" w14:textId="77777777" w:rsidR="000D666F" w:rsidRPr="00963F4D" w:rsidRDefault="000D666F">
      <w:pPr>
        <w:spacing w:line="259" w:lineRule="auto"/>
        <w:jc w:val="left"/>
        <w:rPr>
          <w:rFonts w:cstheme="majorHAnsi"/>
          <w:b/>
          <w:bCs/>
          <w:caps/>
          <w:szCs w:val="22"/>
        </w:rPr>
      </w:pPr>
    </w:p>
    <w:p w14:paraId="21C534DC" w14:textId="64CEF092" w:rsidR="005763BE" w:rsidRPr="00963F4D" w:rsidRDefault="005763BE">
      <w:pPr>
        <w:spacing w:line="259" w:lineRule="auto"/>
        <w:jc w:val="left"/>
        <w:rPr>
          <w:rFonts w:cstheme="majorHAnsi"/>
          <w:color w:val="074E8E" w:themeColor="text2"/>
          <w:szCs w:val="22"/>
          <w:lang w:val="es-ES_tradnl"/>
        </w:rPr>
      </w:pPr>
      <w:r w:rsidRPr="00963F4D">
        <w:rPr>
          <w:rFonts w:cstheme="majorHAnsi"/>
          <w:color w:val="074E8E" w:themeColor="text2"/>
          <w:szCs w:val="22"/>
          <w:lang w:val="es-ES_tradnl"/>
        </w:rPr>
        <w:br w:type="page"/>
      </w:r>
    </w:p>
    <w:p w14:paraId="2589A8A6" w14:textId="77777777" w:rsidR="006801C4" w:rsidRPr="00A73169" w:rsidRDefault="006801C4" w:rsidP="006801C4">
      <w:pPr>
        <w:rPr>
          <w:rFonts w:cstheme="majorHAnsi"/>
          <w:b/>
          <w:color w:val="191E23" w:themeColor="text1" w:themeShade="80"/>
          <w:sz w:val="40"/>
          <w:szCs w:val="22"/>
          <w:lang w:val="es-ES_tradnl"/>
        </w:rPr>
      </w:pPr>
      <w:r w:rsidRPr="00A73169">
        <w:rPr>
          <w:rFonts w:cstheme="majorHAnsi"/>
          <w:b/>
          <w:color w:val="191E23" w:themeColor="text1" w:themeShade="80"/>
          <w:sz w:val="40"/>
          <w:szCs w:val="22"/>
          <w:lang w:val="es-ES_tradnl"/>
        </w:rPr>
        <w:lastRenderedPageBreak/>
        <w:t>Índice</w:t>
      </w:r>
    </w:p>
    <w:p w14:paraId="0C69A204" w14:textId="0E1C47E2" w:rsidR="00D07840" w:rsidRDefault="00994BD1">
      <w:pPr>
        <w:pStyle w:val="TDC1"/>
        <w:tabs>
          <w:tab w:val="left" w:pos="440"/>
          <w:tab w:val="right" w:leader="dot" w:pos="9017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Cs w:val="24"/>
          <w:lang w:eastAsia="es-ES"/>
          <w14:ligatures w14:val="standardContextual"/>
        </w:rPr>
      </w:pPr>
      <w:r w:rsidRPr="00A73169">
        <w:rPr>
          <w:rFonts w:cstheme="majorHAnsi"/>
          <w:b w:val="0"/>
          <w:bCs w:val="0"/>
          <w:caps w:val="0"/>
          <w:color w:val="191E23" w:themeColor="text1" w:themeShade="80"/>
          <w:sz w:val="28"/>
          <w:szCs w:val="22"/>
          <w:lang w:val="es-ES_tradnl"/>
        </w:rPr>
        <w:fldChar w:fldCharType="begin"/>
      </w:r>
      <w:r w:rsidRPr="00A73169">
        <w:rPr>
          <w:rFonts w:cstheme="majorHAnsi"/>
          <w:b w:val="0"/>
          <w:bCs w:val="0"/>
          <w:caps w:val="0"/>
          <w:color w:val="191E23" w:themeColor="text1" w:themeShade="80"/>
          <w:sz w:val="28"/>
          <w:szCs w:val="22"/>
          <w:lang w:val="es-ES_tradnl"/>
        </w:rPr>
        <w:instrText xml:space="preserve"> TOC \o "1-3" \h \z \u </w:instrText>
      </w:r>
      <w:r w:rsidRPr="00A73169">
        <w:rPr>
          <w:rFonts w:cstheme="majorHAnsi"/>
          <w:b w:val="0"/>
          <w:bCs w:val="0"/>
          <w:caps w:val="0"/>
          <w:color w:val="191E23" w:themeColor="text1" w:themeShade="80"/>
          <w:sz w:val="28"/>
          <w:szCs w:val="22"/>
          <w:lang w:val="es-ES_tradnl"/>
        </w:rPr>
        <w:fldChar w:fldCharType="separate"/>
      </w:r>
      <w:hyperlink w:anchor="_Toc219716974" w:history="1">
        <w:r w:rsidR="00D07840" w:rsidRPr="00F2052F">
          <w:rPr>
            <w:rStyle w:val="Hipervnculo"/>
            <w:rFonts w:cstheme="majorHAnsi"/>
            <w:noProof/>
            <w:lang w:val="es-ES_tradnl"/>
          </w:rPr>
          <w:t>1</w:t>
        </w:r>
        <w:r w:rsidR="00D07840">
          <w:rPr>
            <w:rFonts w:eastAsiaTheme="minorEastAsia"/>
            <w:b w:val="0"/>
            <w:bCs w:val="0"/>
            <w:caps w:val="0"/>
            <w:noProof/>
            <w:color w:val="auto"/>
            <w:kern w:val="2"/>
            <w:szCs w:val="24"/>
            <w:lang w:eastAsia="es-ES"/>
            <w14:ligatures w14:val="standardContextual"/>
          </w:rPr>
          <w:tab/>
        </w:r>
        <w:r w:rsidR="00D07840" w:rsidRPr="00F2052F">
          <w:rPr>
            <w:rStyle w:val="Hipervnculo"/>
            <w:rFonts w:cstheme="majorHAnsi"/>
            <w:noProof/>
            <w:lang w:val="es-ES_tradnl"/>
          </w:rPr>
          <w:t>Introducción</w:t>
        </w:r>
        <w:r w:rsidR="00D07840">
          <w:rPr>
            <w:noProof/>
            <w:webHidden/>
          </w:rPr>
          <w:tab/>
        </w:r>
        <w:r w:rsidR="00D07840">
          <w:rPr>
            <w:noProof/>
            <w:webHidden/>
          </w:rPr>
          <w:fldChar w:fldCharType="begin"/>
        </w:r>
        <w:r w:rsidR="00D07840">
          <w:rPr>
            <w:noProof/>
            <w:webHidden/>
          </w:rPr>
          <w:instrText xml:space="preserve"> PAGEREF _Toc219716974 \h </w:instrText>
        </w:r>
        <w:r w:rsidR="00D07840">
          <w:rPr>
            <w:noProof/>
            <w:webHidden/>
          </w:rPr>
        </w:r>
        <w:r w:rsidR="00D07840">
          <w:rPr>
            <w:noProof/>
            <w:webHidden/>
          </w:rPr>
          <w:fldChar w:fldCharType="separate"/>
        </w:r>
        <w:r w:rsidR="00D07840">
          <w:rPr>
            <w:noProof/>
            <w:webHidden/>
          </w:rPr>
          <w:t>1</w:t>
        </w:r>
        <w:r w:rsidR="00D07840">
          <w:rPr>
            <w:noProof/>
            <w:webHidden/>
          </w:rPr>
          <w:fldChar w:fldCharType="end"/>
        </w:r>
      </w:hyperlink>
    </w:p>
    <w:p w14:paraId="4B792C06" w14:textId="53CA9913" w:rsidR="00D07840" w:rsidRDefault="00D07840">
      <w:pPr>
        <w:pStyle w:val="TDC1"/>
        <w:tabs>
          <w:tab w:val="left" w:pos="440"/>
          <w:tab w:val="right" w:leader="dot" w:pos="9017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Cs w:val="24"/>
          <w:lang w:eastAsia="es-ES"/>
          <w14:ligatures w14:val="standardContextual"/>
        </w:rPr>
      </w:pPr>
      <w:hyperlink w:anchor="_Toc219716975" w:history="1">
        <w:r w:rsidRPr="00F2052F">
          <w:rPr>
            <w:rStyle w:val="Hipervnculo"/>
            <w:rFonts w:cstheme="majorHAnsi"/>
            <w:noProof/>
            <w:lang w:val="es-ES_tradnl"/>
          </w:rPr>
          <w:t>2</w:t>
        </w:r>
        <w:r>
          <w:rPr>
            <w:rFonts w:eastAsiaTheme="minorEastAsia"/>
            <w:b w:val="0"/>
            <w:bCs w:val="0"/>
            <w:caps w:val="0"/>
            <w:noProof/>
            <w:color w:val="auto"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  <w:lang w:val="es-ES_tradnl"/>
          </w:rPr>
          <w:t>Resumen ejecutivo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9AC158" w14:textId="46C92749" w:rsidR="00D07840" w:rsidRDefault="00D07840">
      <w:pPr>
        <w:pStyle w:val="TDC1"/>
        <w:tabs>
          <w:tab w:val="left" w:pos="440"/>
          <w:tab w:val="right" w:leader="dot" w:pos="9017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Cs w:val="24"/>
          <w:lang w:eastAsia="es-ES"/>
          <w14:ligatures w14:val="standardContextual"/>
        </w:rPr>
      </w:pPr>
      <w:hyperlink w:anchor="_Toc219716976" w:history="1">
        <w:r w:rsidRPr="00F2052F">
          <w:rPr>
            <w:rStyle w:val="Hipervnculo"/>
            <w:rFonts w:cstheme="majorHAnsi"/>
            <w:noProof/>
            <w:lang w:val="es-ES_tradnl"/>
          </w:rPr>
          <w:t>3</w:t>
        </w:r>
        <w:r>
          <w:rPr>
            <w:rFonts w:eastAsiaTheme="minorEastAsia"/>
            <w:b w:val="0"/>
            <w:bCs w:val="0"/>
            <w:caps w:val="0"/>
            <w:noProof/>
            <w:color w:val="auto"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  <w:lang w:val="es-ES_tradnl"/>
          </w:rPr>
          <w:t>Datos de la versión revisada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F7F44F" w14:textId="272576BD" w:rsidR="00D07840" w:rsidRDefault="00D07840">
      <w:pPr>
        <w:pStyle w:val="TDC1"/>
        <w:tabs>
          <w:tab w:val="left" w:pos="440"/>
          <w:tab w:val="right" w:leader="dot" w:pos="9017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Cs w:val="24"/>
          <w:lang w:eastAsia="es-ES"/>
          <w14:ligatures w14:val="standardContextual"/>
        </w:rPr>
      </w:pPr>
      <w:hyperlink w:anchor="_Toc219716977" w:history="1">
        <w:r w:rsidRPr="00F2052F">
          <w:rPr>
            <w:rStyle w:val="Hipervnculo"/>
            <w:rFonts w:cstheme="majorHAnsi"/>
            <w:noProof/>
            <w:lang w:val="es-ES_tradnl"/>
          </w:rPr>
          <w:t>4</w:t>
        </w:r>
        <w:r>
          <w:rPr>
            <w:rFonts w:eastAsiaTheme="minorEastAsia"/>
            <w:b w:val="0"/>
            <w:bCs w:val="0"/>
            <w:caps w:val="0"/>
            <w:noProof/>
            <w:color w:val="auto"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  <w:lang w:val="es-ES_tradnl"/>
          </w:rPr>
          <w:t>Análisis Cuantitativo del Código: Sonar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643C0B" w14:textId="7F115CA0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78" w:history="1">
        <w:r w:rsidRPr="00F2052F">
          <w:rPr>
            <w:rStyle w:val="Hipervnculo"/>
            <w:rFonts w:cstheme="majorHAnsi"/>
            <w:noProof/>
          </w:rPr>
          <w:t>4.1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</w:rPr>
          <w:t>Resultado Análisis Estático de Código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602516" w14:textId="2B90D487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79" w:history="1">
        <w:r w:rsidRPr="00F2052F">
          <w:rPr>
            <w:rStyle w:val="Hipervnculo"/>
            <w:rFonts w:cstheme="majorHAnsi"/>
            <w:noProof/>
          </w:rPr>
          <w:t>4.2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</w:rPr>
          <w:t>Resultado Análisis Estático de Código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7BA94D" w14:textId="2868F5B0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80" w:history="1">
        <w:r w:rsidRPr="00F2052F">
          <w:rPr>
            <w:rStyle w:val="Hipervnculo"/>
            <w:rFonts w:cstheme="majorHAnsi"/>
            <w:noProof/>
          </w:rPr>
          <w:t>4.3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</w:rPr>
          <w:t>Resultado Análisis Estático de Código &lt;JSP/HTML&gt;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1ACB23" w14:textId="4821EFE7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81" w:history="1">
        <w:r w:rsidRPr="00F2052F">
          <w:rPr>
            <w:rStyle w:val="Hipervnculo"/>
            <w:rFonts w:cstheme="majorHAnsi"/>
            <w:noProof/>
          </w:rPr>
          <w:t>4.4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</w:rPr>
          <w:t>Resultado Análisis Estático de Código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EFC13A" w14:textId="08D07EA7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82" w:history="1">
        <w:r w:rsidRPr="00F2052F">
          <w:rPr>
            <w:rStyle w:val="Hipervnculo"/>
            <w:rFonts w:cstheme="majorHAnsi"/>
            <w:noProof/>
          </w:rPr>
          <w:t>4.5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</w:rPr>
          <w:t>Resultado Análisis Estático de Código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D49ACD" w14:textId="6AB76D26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83" w:history="1">
        <w:r w:rsidRPr="00F2052F">
          <w:rPr>
            <w:rStyle w:val="Hipervnculo"/>
            <w:rFonts w:cstheme="majorHAnsi"/>
            <w:noProof/>
          </w:rPr>
          <w:t>4.6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</w:rPr>
          <w:t>Resultado Análisis Estático de Código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435DF3" w14:textId="3BC7CB2E" w:rsidR="00D07840" w:rsidRDefault="00D07840">
      <w:pPr>
        <w:pStyle w:val="TDC1"/>
        <w:tabs>
          <w:tab w:val="left" w:pos="440"/>
          <w:tab w:val="right" w:leader="dot" w:pos="9017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Cs w:val="24"/>
          <w:lang w:eastAsia="es-ES"/>
          <w14:ligatures w14:val="standardContextual"/>
        </w:rPr>
      </w:pPr>
      <w:hyperlink w:anchor="_Toc219716984" w:history="1">
        <w:r w:rsidRPr="00F2052F">
          <w:rPr>
            <w:rStyle w:val="Hipervnculo"/>
            <w:rFonts w:cstheme="majorHAnsi"/>
            <w:noProof/>
            <w:lang w:val="es-ES_tradnl"/>
          </w:rPr>
          <w:t>5</w:t>
        </w:r>
        <w:r>
          <w:rPr>
            <w:rFonts w:eastAsiaTheme="minorEastAsia"/>
            <w:b w:val="0"/>
            <w:bCs w:val="0"/>
            <w:caps w:val="0"/>
            <w:noProof/>
            <w:color w:val="auto"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  <w:lang w:val="es-ES_tradnl"/>
          </w:rPr>
          <w:t>Análisis Cualitativo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7804F2" w14:textId="45565ADC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85" w:history="1">
        <w:r w:rsidRPr="00F2052F">
          <w:rPr>
            <w:rStyle w:val="Hipervnculo"/>
            <w:rFonts w:cstheme="majorHAnsi"/>
            <w:noProof/>
          </w:rPr>
          <w:t>5.1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</w:rPr>
          <w:t>&lt;Módulo 1&gt;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62B7AB" w14:textId="1FD718B8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86" w:history="1">
        <w:r w:rsidRPr="00F2052F">
          <w:rPr>
            <w:rStyle w:val="Hipervnculo"/>
            <w:rFonts w:cstheme="majorHAnsi"/>
            <w:noProof/>
          </w:rPr>
          <w:t>5.2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</w:rPr>
          <w:t>&lt;Módulo 2&gt;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2CE958" w14:textId="2BA67433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87" w:history="1">
        <w:r w:rsidRPr="00F2052F">
          <w:rPr>
            <w:rStyle w:val="Hipervnculo"/>
            <w:rFonts w:cstheme="majorHAnsi"/>
            <w:noProof/>
          </w:rPr>
          <w:t>5.3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</w:rPr>
          <w:t>&lt;Módulo X&gt;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00C717" w14:textId="2E14EA2C" w:rsidR="00D07840" w:rsidRDefault="00D07840">
      <w:pPr>
        <w:pStyle w:val="TDC1"/>
        <w:tabs>
          <w:tab w:val="left" w:pos="440"/>
          <w:tab w:val="right" w:leader="dot" w:pos="9017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Cs w:val="24"/>
          <w:lang w:eastAsia="es-ES"/>
          <w14:ligatures w14:val="standardContextual"/>
        </w:rPr>
      </w:pPr>
      <w:hyperlink w:anchor="_Toc219716988" w:history="1">
        <w:r w:rsidRPr="00F2052F">
          <w:rPr>
            <w:rStyle w:val="Hipervnculo"/>
            <w:rFonts w:cstheme="majorHAnsi"/>
            <w:noProof/>
            <w:lang w:val="es-ES_tradnl"/>
          </w:rPr>
          <w:t>6</w:t>
        </w:r>
        <w:r>
          <w:rPr>
            <w:rFonts w:eastAsiaTheme="minorEastAsia"/>
            <w:b w:val="0"/>
            <w:bCs w:val="0"/>
            <w:caps w:val="0"/>
            <w:noProof/>
            <w:color w:val="auto"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rFonts w:cstheme="majorHAnsi"/>
            <w:noProof/>
            <w:lang w:val="es-ES_tradnl"/>
          </w:rPr>
          <w:t>Revisión de test unitarios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E2630C" w14:textId="0656182D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89" w:history="1">
        <w:r w:rsidRPr="00F2052F">
          <w:rPr>
            <w:rStyle w:val="Hipervnculo"/>
            <w:noProof/>
          </w:rPr>
          <w:t>6.1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noProof/>
          </w:rPr>
          <w:t>Ejecución Automática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FE84D9" w14:textId="46E5C338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90" w:history="1">
        <w:r w:rsidRPr="00F2052F">
          <w:rPr>
            <w:rStyle w:val="Hipervnculo"/>
            <w:noProof/>
          </w:rPr>
          <w:t>6.2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noProof/>
          </w:rPr>
          <w:t>Revisión Cobertura: Sonar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3B493B" w14:textId="6111C11B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91" w:history="1">
        <w:r w:rsidRPr="00F2052F">
          <w:rPr>
            <w:rStyle w:val="Hipervnculo"/>
            <w:noProof/>
          </w:rPr>
          <w:t>6.3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noProof/>
          </w:rPr>
          <w:t>Revisión Cobertura: JaCoCo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753274" w14:textId="4832383F" w:rsidR="00D07840" w:rsidRDefault="00D07840">
      <w:pPr>
        <w:pStyle w:val="TDC3"/>
        <w:rPr>
          <w:rFonts w:eastAsiaTheme="minorEastAsia" w:cstheme="minorBidi"/>
          <w:iCs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19716992" w:history="1">
        <w:r w:rsidRPr="00F2052F">
          <w:rPr>
            <w:rStyle w:val="Hipervnculo"/>
          </w:rPr>
          <w:t>6.3.1</w:t>
        </w:r>
        <w:r>
          <w:rPr>
            <w:rFonts w:eastAsiaTheme="minorEastAsia" w:cstheme="minorBidi"/>
            <w:iCs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</w:rPr>
          <w:t>&lt;Módulo 1&gt;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_Toc219716992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71D53B3" w14:textId="4C20556A" w:rsidR="00D07840" w:rsidRDefault="00D07840">
      <w:pPr>
        <w:pStyle w:val="TDC3"/>
        <w:rPr>
          <w:rFonts w:eastAsiaTheme="minorEastAsia" w:cstheme="minorBidi"/>
          <w:iCs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19716993" w:history="1">
        <w:r w:rsidRPr="00F2052F">
          <w:rPr>
            <w:rStyle w:val="Hipervnculo"/>
          </w:rPr>
          <w:t>6.3.2</w:t>
        </w:r>
        <w:r>
          <w:rPr>
            <w:rFonts w:eastAsiaTheme="minorEastAsia" w:cstheme="minorBidi"/>
            <w:iCs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</w:rPr>
          <w:t>&lt;Módulo 2&gt;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_Toc219716993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B20BF6A" w14:textId="45E42488" w:rsidR="00D07840" w:rsidRDefault="00D07840">
      <w:pPr>
        <w:pStyle w:val="TDC3"/>
        <w:rPr>
          <w:rFonts w:eastAsiaTheme="minorEastAsia" w:cstheme="minorBidi"/>
          <w:iCs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19716994" w:history="1">
        <w:r w:rsidRPr="00F2052F">
          <w:rPr>
            <w:rStyle w:val="Hipervnculo"/>
          </w:rPr>
          <w:t>6.3.3</w:t>
        </w:r>
        <w:r>
          <w:rPr>
            <w:rFonts w:eastAsiaTheme="minorEastAsia" w:cstheme="minorBidi"/>
            <w:iCs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</w:rPr>
          <w:t>&lt;Módulo X&gt;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_Toc219716994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025C00A1" w14:textId="10D287B9" w:rsidR="00D07840" w:rsidRDefault="00D07840">
      <w:pPr>
        <w:pStyle w:val="TDC2"/>
        <w:tabs>
          <w:tab w:val="left" w:pos="880"/>
          <w:tab w:val="right" w:leader="dot" w:pos="9017"/>
        </w:tabs>
        <w:rPr>
          <w:rFonts w:eastAsiaTheme="minorEastAsia"/>
          <w:smallCaps w:val="0"/>
          <w:noProof/>
          <w:kern w:val="2"/>
          <w:szCs w:val="24"/>
          <w:lang w:eastAsia="es-ES"/>
          <w14:ligatures w14:val="standardContextual"/>
        </w:rPr>
      </w:pPr>
      <w:hyperlink w:anchor="_Toc219716995" w:history="1">
        <w:r w:rsidRPr="00F2052F">
          <w:rPr>
            <w:rStyle w:val="Hipervnculo"/>
            <w:noProof/>
          </w:rPr>
          <w:t>6.4</w:t>
        </w:r>
        <w:r>
          <w:rPr>
            <w:rFonts w:eastAsiaTheme="minorEastAsia"/>
            <w:smallCaps w:val="0"/>
            <w:noProof/>
            <w:kern w:val="2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  <w:noProof/>
          </w:rPr>
          <w:t>Revisión Cualitativa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90E008" w14:textId="57AC8587" w:rsidR="00D07840" w:rsidRDefault="00D07840">
      <w:pPr>
        <w:pStyle w:val="TDC3"/>
        <w:rPr>
          <w:rFonts w:eastAsiaTheme="minorEastAsia" w:cstheme="minorBidi"/>
          <w:iCs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19716996" w:history="1">
        <w:r w:rsidRPr="00F2052F">
          <w:rPr>
            <w:rStyle w:val="Hipervnculo"/>
          </w:rPr>
          <w:t>6.4.1</w:t>
        </w:r>
        <w:r>
          <w:rPr>
            <w:rFonts w:eastAsiaTheme="minorEastAsia" w:cstheme="minorBidi"/>
            <w:iCs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</w:rPr>
          <w:t>&lt;Módulo 1&gt;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_Toc219716996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6EF4796" w14:textId="4DBC6D30" w:rsidR="00D07840" w:rsidRDefault="00D07840">
      <w:pPr>
        <w:pStyle w:val="TDC3"/>
        <w:rPr>
          <w:rFonts w:eastAsiaTheme="minorEastAsia" w:cstheme="minorBidi"/>
          <w:iCs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19716997" w:history="1">
        <w:r w:rsidRPr="00F2052F">
          <w:rPr>
            <w:rStyle w:val="Hipervnculo"/>
          </w:rPr>
          <w:t>6.4.2</w:t>
        </w:r>
        <w:r>
          <w:rPr>
            <w:rFonts w:eastAsiaTheme="minorEastAsia" w:cstheme="minorBidi"/>
            <w:iCs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</w:rPr>
          <w:t>&lt;Módulo 2&gt;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_Toc219716997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49A0436" w14:textId="6526B58C" w:rsidR="00D07840" w:rsidRDefault="00D07840">
      <w:pPr>
        <w:pStyle w:val="TDC3"/>
        <w:rPr>
          <w:rFonts w:eastAsiaTheme="minorEastAsia" w:cstheme="minorBidi"/>
          <w:iCs w:val="0"/>
          <w:color w:val="auto"/>
          <w:kern w:val="2"/>
          <w:sz w:val="24"/>
          <w:szCs w:val="24"/>
          <w:lang w:eastAsia="es-ES"/>
          <w14:ligatures w14:val="standardContextual"/>
        </w:rPr>
      </w:pPr>
      <w:hyperlink w:anchor="_Toc219716998" w:history="1">
        <w:r w:rsidRPr="00F2052F">
          <w:rPr>
            <w:rStyle w:val="Hipervnculo"/>
          </w:rPr>
          <w:t>6.4.3</w:t>
        </w:r>
        <w:r>
          <w:rPr>
            <w:rFonts w:eastAsiaTheme="minorEastAsia" w:cstheme="minorBidi"/>
            <w:iCs w:val="0"/>
            <w:color w:val="auto"/>
            <w:kern w:val="2"/>
            <w:sz w:val="24"/>
            <w:szCs w:val="24"/>
            <w:lang w:eastAsia="es-ES"/>
            <w14:ligatures w14:val="standardContextual"/>
          </w:rPr>
          <w:tab/>
        </w:r>
        <w:r w:rsidRPr="00F2052F">
          <w:rPr>
            <w:rStyle w:val="Hipervnculo"/>
          </w:rPr>
          <w:t>&lt;Módulo X&gt;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_Toc219716998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3A0405D" w14:textId="087E2837" w:rsidR="00D07840" w:rsidRDefault="00D07840">
      <w:pPr>
        <w:pStyle w:val="TDC1"/>
        <w:tabs>
          <w:tab w:val="right" w:leader="dot" w:pos="9017"/>
        </w:tabs>
        <w:rPr>
          <w:rFonts w:eastAsiaTheme="minorEastAsia"/>
          <w:b w:val="0"/>
          <w:bCs w:val="0"/>
          <w:caps w:val="0"/>
          <w:noProof/>
          <w:color w:val="auto"/>
          <w:kern w:val="2"/>
          <w:szCs w:val="24"/>
          <w:lang w:eastAsia="es-ES"/>
          <w14:ligatures w14:val="standardContextual"/>
        </w:rPr>
      </w:pPr>
      <w:hyperlink w:anchor="_Toc219716999" w:history="1">
        <w:r w:rsidRPr="00F2052F">
          <w:rPr>
            <w:rStyle w:val="Hipervnculo"/>
            <w:rFonts w:cstheme="majorHAnsi"/>
            <w:noProof/>
            <w:lang w:val="es-ES_tradnl"/>
          </w:rPr>
          <w:t>Anexo: Documentación Relacionada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F6B1E7" w14:textId="65D22B31" w:rsidR="001F6C89" w:rsidRDefault="00994BD1" w:rsidP="000B1918">
      <w:pPr>
        <w:pStyle w:val="TDC1"/>
        <w:spacing w:before="0" w:after="160" w:line="259" w:lineRule="auto"/>
        <w:rPr>
          <w:rFonts w:cstheme="majorHAnsi"/>
          <w:b w:val="0"/>
          <w:bCs w:val="0"/>
          <w:caps w:val="0"/>
          <w:color w:val="191E23" w:themeColor="text1" w:themeShade="80"/>
          <w:sz w:val="28"/>
          <w:szCs w:val="22"/>
          <w:lang w:val="es-ES_tradnl"/>
        </w:rPr>
      </w:pPr>
      <w:r w:rsidRPr="00A73169">
        <w:rPr>
          <w:rFonts w:cstheme="majorHAnsi"/>
          <w:b w:val="0"/>
          <w:bCs w:val="0"/>
          <w:caps w:val="0"/>
          <w:color w:val="191E23" w:themeColor="text1" w:themeShade="80"/>
          <w:sz w:val="28"/>
          <w:szCs w:val="22"/>
          <w:lang w:val="es-ES_tradnl"/>
        </w:rPr>
        <w:fldChar w:fldCharType="end"/>
      </w:r>
    </w:p>
    <w:p w14:paraId="2F35D5E1" w14:textId="77777777" w:rsidR="001F6C89" w:rsidRDefault="001F6C89">
      <w:pPr>
        <w:spacing w:before="0" w:line="259" w:lineRule="auto"/>
        <w:jc w:val="left"/>
        <w:rPr>
          <w:rFonts w:cstheme="majorHAnsi"/>
          <w:color w:val="191E23" w:themeColor="text1" w:themeShade="80"/>
          <w:sz w:val="28"/>
          <w:szCs w:val="22"/>
          <w:lang w:val="es-ES_tradnl"/>
        </w:rPr>
      </w:pPr>
      <w:r>
        <w:rPr>
          <w:rFonts w:cstheme="majorHAnsi"/>
          <w:b/>
          <w:bCs/>
          <w:caps/>
          <w:color w:val="191E23" w:themeColor="text1" w:themeShade="80"/>
          <w:sz w:val="28"/>
          <w:szCs w:val="22"/>
          <w:lang w:val="es-ES_tradnl"/>
        </w:rPr>
        <w:lastRenderedPageBreak/>
        <w:br w:type="page"/>
      </w:r>
    </w:p>
    <w:p w14:paraId="3845CB08" w14:textId="173D1106" w:rsidR="004012A7" w:rsidRPr="001F6C89" w:rsidRDefault="001F6C89" w:rsidP="001F6C89">
      <w:pPr>
        <w:rPr>
          <w:rFonts w:cstheme="majorHAnsi"/>
          <w:b/>
          <w:color w:val="191E23" w:themeColor="text1" w:themeShade="80"/>
          <w:sz w:val="40"/>
          <w:szCs w:val="22"/>
          <w:lang w:val="es-ES_tradnl"/>
        </w:rPr>
      </w:pPr>
      <w:r w:rsidRPr="00A73169">
        <w:rPr>
          <w:rFonts w:cstheme="majorHAnsi"/>
          <w:b/>
          <w:color w:val="191E23" w:themeColor="text1" w:themeShade="80"/>
          <w:sz w:val="40"/>
          <w:szCs w:val="22"/>
          <w:lang w:val="es-ES_tradnl"/>
        </w:rPr>
        <w:lastRenderedPageBreak/>
        <w:t>Índice</w:t>
      </w:r>
      <w:r>
        <w:rPr>
          <w:rFonts w:cstheme="majorHAnsi"/>
          <w:b/>
          <w:color w:val="191E23" w:themeColor="text1" w:themeShade="80"/>
          <w:sz w:val="40"/>
          <w:szCs w:val="22"/>
          <w:lang w:val="es-ES_tradnl"/>
        </w:rPr>
        <w:t xml:space="preserve"> de Ilustraciones</w:t>
      </w:r>
    </w:p>
    <w:p w14:paraId="6B64F33C" w14:textId="7753B4C9" w:rsidR="00D07840" w:rsidRDefault="004D0CAD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r>
        <w:rPr>
          <w:rFonts w:cstheme="majorHAnsi"/>
          <w:szCs w:val="22"/>
          <w:lang w:val="es-ES_tradnl"/>
        </w:rPr>
        <w:fldChar w:fldCharType="begin"/>
      </w:r>
      <w:r>
        <w:rPr>
          <w:rFonts w:cstheme="majorHAnsi"/>
          <w:szCs w:val="22"/>
          <w:lang w:val="es-ES_tradnl"/>
        </w:rPr>
        <w:instrText xml:space="preserve"> TOC \h \z \c "Ilustración" </w:instrText>
      </w:r>
      <w:r>
        <w:rPr>
          <w:rFonts w:cstheme="majorHAnsi"/>
          <w:szCs w:val="22"/>
          <w:lang w:val="es-ES_tradnl"/>
        </w:rPr>
        <w:fldChar w:fldCharType="separate"/>
      </w:r>
      <w:hyperlink w:anchor="_Toc219716960" w:history="1">
        <w:r w:rsidR="00D07840" w:rsidRPr="00E76AA9">
          <w:rPr>
            <w:rStyle w:val="Hipervnculo"/>
            <w:noProof/>
          </w:rPr>
          <w:t>Ilustración 1 - Resultado Sonar</w:t>
        </w:r>
        <w:r w:rsidR="00D07840">
          <w:rPr>
            <w:noProof/>
            <w:webHidden/>
          </w:rPr>
          <w:tab/>
        </w:r>
        <w:r w:rsidR="00D07840">
          <w:rPr>
            <w:noProof/>
            <w:webHidden/>
          </w:rPr>
          <w:fldChar w:fldCharType="begin"/>
        </w:r>
        <w:r w:rsidR="00D07840">
          <w:rPr>
            <w:noProof/>
            <w:webHidden/>
          </w:rPr>
          <w:instrText xml:space="preserve"> PAGEREF _Toc219716960 \h </w:instrText>
        </w:r>
        <w:r w:rsidR="00D07840">
          <w:rPr>
            <w:noProof/>
            <w:webHidden/>
          </w:rPr>
        </w:r>
        <w:r w:rsidR="00D07840">
          <w:rPr>
            <w:noProof/>
            <w:webHidden/>
          </w:rPr>
          <w:fldChar w:fldCharType="separate"/>
        </w:r>
        <w:r w:rsidR="00D07840">
          <w:rPr>
            <w:noProof/>
            <w:webHidden/>
          </w:rPr>
          <w:t>2</w:t>
        </w:r>
        <w:r w:rsidR="00D07840">
          <w:rPr>
            <w:noProof/>
            <w:webHidden/>
          </w:rPr>
          <w:fldChar w:fldCharType="end"/>
        </w:r>
      </w:hyperlink>
    </w:p>
    <w:p w14:paraId="1AD429A7" w14:textId="271BBFCC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61" w:history="1">
        <w:r w:rsidRPr="00E76AA9">
          <w:rPr>
            <w:rStyle w:val="Hipervnculo"/>
            <w:noProof/>
          </w:rPr>
          <w:t>Ilustración 2 - Resultado Sonar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4EB206" w14:textId="1BAE0895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62" w:history="1">
        <w:r w:rsidRPr="00E76AA9">
          <w:rPr>
            <w:rStyle w:val="Hipervnculo"/>
            <w:noProof/>
          </w:rPr>
          <w:t>Ilustración 2 - Evidencias Sonar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107F86" w14:textId="5DFD2ABB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63" w:history="1">
        <w:r w:rsidRPr="00E76AA9">
          <w:rPr>
            <w:rStyle w:val="Hipervnculo"/>
            <w:noProof/>
          </w:rPr>
          <w:t>Ilustración 4 - Evidencias Sonar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F90E5F" w14:textId="174F534A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64" w:history="1">
        <w:r w:rsidRPr="00E76AA9">
          <w:rPr>
            <w:rStyle w:val="Hipervnculo"/>
            <w:noProof/>
          </w:rPr>
          <w:t>Ilustración 5 - Evidencias Sonar &lt;JSP/HTML&gt;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A9326C" w14:textId="4732D21C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65" w:history="1">
        <w:r w:rsidRPr="00E76AA9">
          <w:rPr>
            <w:rStyle w:val="Hipervnculo"/>
            <w:noProof/>
          </w:rPr>
          <w:t>Ilustración 6 - Evidencias Sonar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001FE4" w14:textId="106514DF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66" w:history="1">
        <w:r w:rsidRPr="00E76AA9">
          <w:rPr>
            <w:rStyle w:val="Hipervnculo"/>
            <w:noProof/>
          </w:rPr>
          <w:t>Ilustración 7 - Evidencias Sonar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D452AF" w14:textId="3E9D6546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67" w:history="1">
        <w:r w:rsidRPr="00E76AA9">
          <w:rPr>
            <w:rStyle w:val="Hipervnculo"/>
            <w:noProof/>
          </w:rPr>
          <w:t>Ilustración 8 - Evidencias Sonar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74C9C7" w14:textId="1EAA32E2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68" w:history="1">
        <w:r w:rsidRPr="00E76AA9">
          <w:rPr>
            <w:rStyle w:val="Hipervnculo"/>
            <w:noProof/>
          </w:rPr>
          <w:t>Ilustración 9 –Ejecución Test Unitarios en Jenkins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6DDF10" w14:textId="6F1E976A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69" w:history="1">
        <w:r w:rsidRPr="00E76AA9">
          <w:rPr>
            <w:rStyle w:val="Hipervnculo"/>
            <w:noProof/>
          </w:rPr>
          <w:t>Ilustración 10 – Cobertura en Sonar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1347C0" w14:textId="3AEE6096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70" w:history="1">
        <w:r w:rsidRPr="00E76AA9">
          <w:rPr>
            <w:rStyle w:val="Hipervnculo"/>
            <w:noProof/>
          </w:rPr>
          <w:t>Ilustración 11 – Resultado de JaCoCo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B4498C" w14:textId="17C3CECE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71" w:history="1">
        <w:r w:rsidRPr="00E76AA9">
          <w:rPr>
            <w:rStyle w:val="Hipervnculo"/>
            <w:noProof/>
          </w:rPr>
          <w:t>Ilustración 12 – Resultado de JaCoCo &lt;Módulo 1&gt;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764D8F" w14:textId="5AB0BF24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72" w:history="1">
        <w:r w:rsidRPr="00E76AA9">
          <w:rPr>
            <w:rStyle w:val="Hipervnculo"/>
            <w:noProof/>
          </w:rPr>
          <w:t>Ilustración 13 – Resultado de JaCoCo &lt;Módulo 2&gt;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8A4EA5" w14:textId="58A267FB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73" w:history="1">
        <w:r w:rsidRPr="00E76AA9">
          <w:rPr>
            <w:rStyle w:val="Hipervnculo"/>
            <w:noProof/>
          </w:rPr>
          <w:t>Ilustración 14 – Resultado de JaCoCo &lt;módulo X&gt;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146D228" w14:textId="1AF81F22" w:rsidR="005A089C" w:rsidRPr="001F6C89" w:rsidRDefault="004D0CAD" w:rsidP="005A089C">
      <w:pPr>
        <w:rPr>
          <w:rFonts w:cstheme="majorHAnsi"/>
          <w:b/>
          <w:color w:val="191E23" w:themeColor="text1" w:themeShade="80"/>
          <w:sz w:val="40"/>
          <w:szCs w:val="22"/>
          <w:lang w:val="es-ES_tradnl"/>
        </w:rPr>
      </w:pPr>
      <w:r>
        <w:rPr>
          <w:rFonts w:cstheme="majorHAnsi"/>
          <w:szCs w:val="22"/>
          <w:lang w:val="es-ES_tradnl"/>
        </w:rPr>
        <w:fldChar w:fldCharType="end"/>
      </w:r>
      <w:r w:rsidR="004012A7" w:rsidRPr="00963F4D">
        <w:rPr>
          <w:rFonts w:cstheme="majorHAnsi"/>
          <w:szCs w:val="22"/>
          <w:lang w:val="es-ES_tradnl"/>
        </w:rPr>
        <w:br w:type="page"/>
      </w:r>
      <w:r w:rsidR="005A089C" w:rsidRPr="00A73169">
        <w:rPr>
          <w:rFonts w:cstheme="majorHAnsi"/>
          <w:b/>
          <w:color w:val="191E23" w:themeColor="text1" w:themeShade="80"/>
          <w:sz w:val="40"/>
          <w:szCs w:val="22"/>
          <w:lang w:val="es-ES_tradnl"/>
        </w:rPr>
        <w:lastRenderedPageBreak/>
        <w:t>Índice</w:t>
      </w:r>
      <w:r w:rsidR="005A089C">
        <w:rPr>
          <w:rFonts w:cstheme="majorHAnsi"/>
          <w:b/>
          <w:color w:val="191E23" w:themeColor="text1" w:themeShade="80"/>
          <w:sz w:val="40"/>
          <w:szCs w:val="22"/>
          <w:lang w:val="es-ES_tradnl"/>
        </w:rPr>
        <w:t xml:space="preserve"> de Tablas</w:t>
      </w:r>
    </w:p>
    <w:p w14:paraId="4DBF1F0C" w14:textId="27DD9A7C" w:rsidR="00D07840" w:rsidRDefault="00094A05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r>
        <w:rPr>
          <w:rFonts w:cstheme="majorHAnsi"/>
          <w:szCs w:val="22"/>
          <w:lang w:val="es-ES_tradnl"/>
        </w:rPr>
        <w:fldChar w:fldCharType="begin"/>
      </w:r>
      <w:r>
        <w:rPr>
          <w:rFonts w:cstheme="majorHAnsi"/>
          <w:szCs w:val="22"/>
          <w:lang w:val="es-ES_tradnl"/>
        </w:rPr>
        <w:instrText xml:space="preserve"> TOC \h \z \c "Tabla" </w:instrText>
      </w:r>
      <w:r>
        <w:rPr>
          <w:rFonts w:cstheme="majorHAnsi"/>
          <w:szCs w:val="22"/>
          <w:lang w:val="es-ES_tradnl"/>
        </w:rPr>
        <w:fldChar w:fldCharType="separate"/>
      </w:r>
      <w:hyperlink w:anchor="_Toc219716941" w:history="1">
        <w:r w:rsidR="00D07840" w:rsidRPr="00454FBB">
          <w:rPr>
            <w:rStyle w:val="Hipervnculo"/>
            <w:noProof/>
          </w:rPr>
          <w:t>Tabla 1 – Resumen Resultado Sonar</w:t>
        </w:r>
        <w:r w:rsidR="00D07840">
          <w:rPr>
            <w:noProof/>
            <w:webHidden/>
          </w:rPr>
          <w:tab/>
        </w:r>
        <w:r w:rsidR="00D07840">
          <w:rPr>
            <w:noProof/>
            <w:webHidden/>
          </w:rPr>
          <w:fldChar w:fldCharType="begin"/>
        </w:r>
        <w:r w:rsidR="00D07840">
          <w:rPr>
            <w:noProof/>
            <w:webHidden/>
          </w:rPr>
          <w:instrText xml:space="preserve"> PAGEREF _Toc219716941 \h </w:instrText>
        </w:r>
        <w:r w:rsidR="00D07840">
          <w:rPr>
            <w:noProof/>
            <w:webHidden/>
          </w:rPr>
        </w:r>
        <w:r w:rsidR="00D07840">
          <w:rPr>
            <w:noProof/>
            <w:webHidden/>
          </w:rPr>
          <w:fldChar w:fldCharType="separate"/>
        </w:r>
        <w:r w:rsidR="00D07840">
          <w:rPr>
            <w:noProof/>
            <w:webHidden/>
          </w:rPr>
          <w:t>2</w:t>
        </w:r>
        <w:r w:rsidR="00D07840">
          <w:rPr>
            <w:noProof/>
            <w:webHidden/>
          </w:rPr>
          <w:fldChar w:fldCharType="end"/>
        </w:r>
      </w:hyperlink>
    </w:p>
    <w:p w14:paraId="3816FE7B" w14:textId="6CC33FF7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42" w:history="1">
        <w:r w:rsidRPr="00454FBB">
          <w:rPr>
            <w:rStyle w:val="Hipervnculo"/>
            <w:noProof/>
          </w:rPr>
          <w:t>Tabla 2 – Resultado Sonar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2D7678" w14:textId="6FC36870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43" w:history="1">
        <w:r w:rsidRPr="00454FBB">
          <w:rPr>
            <w:rStyle w:val="Hipervnculo"/>
            <w:noProof/>
          </w:rPr>
          <w:t>Tabla 3 – Resultado Sonar JSP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26C5DE" w14:textId="7A7588B6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44" w:history="1">
        <w:r w:rsidRPr="00454FBB">
          <w:rPr>
            <w:rStyle w:val="Hipervnculo"/>
            <w:noProof/>
          </w:rPr>
          <w:t>Tabla 4 – Resultado Sonar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819B2F" w14:textId="54DD07FC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45" w:history="1">
        <w:r w:rsidRPr="00454FBB">
          <w:rPr>
            <w:rStyle w:val="Hipervnculo"/>
            <w:noProof/>
          </w:rPr>
          <w:t>Tabla 5 – Resultado Sonar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2B2322" w14:textId="082353E8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46" w:history="1">
        <w:r w:rsidRPr="00454FBB">
          <w:rPr>
            <w:rStyle w:val="Hipervnculo"/>
            <w:noProof/>
          </w:rPr>
          <w:t>Tabla 6 – Resultado Sonar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EF86A6" w14:textId="6F2606D7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47" w:history="1">
        <w:r w:rsidRPr="00454FBB">
          <w:rPr>
            <w:rStyle w:val="Hipervnculo"/>
            <w:noProof/>
          </w:rPr>
          <w:t>Tabla 7 – Resumen Revisión Cualitativa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0D6A18" w14:textId="002D6CE6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48" w:history="1">
        <w:r w:rsidRPr="00454FBB">
          <w:rPr>
            <w:rStyle w:val="Hipervnculo"/>
            <w:noProof/>
          </w:rPr>
          <w:t>Tabla 8 – Resumen Cobertura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ABE1C1" w14:textId="3B9993D9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49" w:history="1">
        <w:r w:rsidRPr="00454FBB">
          <w:rPr>
            <w:rStyle w:val="Hipervnculo"/>
            <w:noProof/>
          </w:rPr>
          <w:t>Tabla 9 – Resumen Revisión Cualitativa Test Unitarios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006415" w14:textId="102A0F3D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50" w:history="1">
        <w:r w:rsidRPr="00454FBB">
          <w:rPr>
            <w:rStyle w:val="Hipervnculo"/>
            <w:noProof/>
          </w:rPr>
          <w:t>Tabla 10 – Resumen No Conformidades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0C5198" w14:textId="1F4DBE6F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51" w:history="1">
        <w:r w:rsidRPr="00454FBB">
          <w:rPr>
            <w:rStyle w:val="Hipervnculo"/>
            <w:noProof/>
          </w:rPr>
          <w:t>Tabla 11 – Resultado Sonar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A31781" w14:textId="0A73FCA4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52" w:history="1">
        <w:r w:rsidRPr="00454FBB">
          <w:rPr>
            <w:rStyle w:val="Hipervnculo"/>
            <w:noProof/>
          </w:rPr>
          <w:t>Tabla 12 – Evidencias Sonar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C956D3" w14:textId="599CB921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53" w:history="1">
        <w:r w:rsidRPr="00454FBB">
          <w:rPr>
            <w:rStyle w:val="Hipervnculo"/>
            <w:noProof/>
          </w:rPr>
          <w:t>Tabla 13 – Security Hotspots sin revisar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14C7E0" w14:textId="2D0B6F51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54" w:history="1">
        <w:r w:rsidRPr="00454FBB">
          <w:rPr>
            <w:rStyle w:val="Hipervnculo"/>
            <w:noProof/>
          </w:rPr>
          <w:t>Tabla 12 – Evidencias Sonar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44B371" w14:textId="47E29B2B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55" w:history="1">
        <w:r w:rsidRPr="00454FBB">
          <w:rPr>
            <w:rStyle w:val="Hipervnculo"/>
            <w:noProof/>
          </w:rPr>
          <w:t>Tabla 14 – Evidencias Sonar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A4D270" w14:textId="324C9F24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56" w:history="1">
        <w:r w:rsidRPr="00454FBB">
          <w:rPr>
            <w:rStyle w:val="Hipervnculo"/>
            <w:noProof/>
          </w:rPr>
          <w:t>Tabla 15 – Evidencias Sonar &lt;JSP/HTML&gt;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29EB1A" w14:textId="55D86E52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57" w:history="1">
        <w:r w:rsidRPr="00454FBB">
          <w:rPr>
            <w:rStyle w:val="Hipervnculo"/>
            <w:noProof/>
          </w:rPr>
          <w:t>Tabla 17 – Evidencias Sonar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2D2B2D" w14:textId="6FD3D036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58" w:history="1">
        <w:r w:rsidRPr="00454FBB">
          <w:rPr>
            <w:rStyle w:val="Hipervnculo"/>
            <w:noProof/>
          </w:rPr>
          <w:t>Tabla 18 – Evidencias Sonar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DE11F4" w14:textId="6E4995A0" w:rsidR="00D07840" w:rsidRDefault="00D07840">
      <w:pPr>
        <w:pStyle w:val="Tabladeilustraciones"/>
        <w:tabs>
          <w:tab w:val="right" w:leader="dot" w:pos="9017"/>
        </w:tabs>
        <w:rPr>
          <w:rFonts w:eastAsiaTheme="minorEastAsia"/>
          <w:noProof/>
          <w:kern w:val="2"/>
          <w:szCs w:val="24"/>
          <w:lang w:eastAsia="es-ES"/>
          <w14:ligatures w14:val="standardContextual"/>
        </w:rPr>
      </w:pPr>
      <w:hyperlink w:anchor="_Toc219716959" w:history="1">
        <w:r w:rsidRPr="00454FBB">
          <w:rPr>
            <w:rStyle w:val="Hipervnculo"/>
            <w:noProof/>
          </w:rPr>
          <w:t>Tabla 19 – Evidencias Sonar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C3D3D1" w14:textId="3F635E62" w:rsidR="005A089C" w:rsidRDefault="00094A05">
      <w:pPr>
        <w:spacing w:before="0" w:line="259" w:lineRule="auto"/>
        <w:jc w:val="left"/>
        <w:rPr>
          <w:rFonts w:cstheme="majorHAnsi"/>
          <w:szCs w:val="22"/>
          <w:lang w:val="es-ES_tradnl"/>
        </w:rPr>
      </w:pPr>
      <w:r>
        <w:rPr>
          <w:rFonts w:cstheme="majorHAnsi"/>
          <w:szCs w:val="22"/>
          <w:lang w:val="es-ES_tradnl"/>
        </w:rPr>
        <w:fldChar w:fldCharType="end"/>
      </w:r>
      <w:r w:rsidR="005A089C">
        <w:rPr>
          <w:rFonts w:cstheme="majorHAnsi"/>
          <w:szCs w:val="22"/>
          <w:lang w:val="es-ES_tradnl"/>
        </w:rPr>
        <w:br w:type="page"/>
      </w:r>
    </w:p>
    <w:p w14:paraId="3170FC31" w14:textId="77777777" w:rsidR="005A089C" w:rsidRPr="00963F4D" w:rsidRDefault="005A089C" w:rsidP="005A089C">
      <w:pPr>
        <w:spacing w:line="259" w:lineRule="auto"/>
        <w:jc w:val="left"/>
        <w:rPr>
          <w:rFonts w:cstheme="majorHAnsi"/>
          <w:szCs w:val="22"/>
          <w:lang w:val="es-ES_tradnl"/>
        </w:rPr>
      </w:pPr>
    </w:p>
    <w:p w14:paraId="6913DD42" w14:textId="222FC387" w:rsidR="005763BE" w:rsidRPr="00963F4D" w:rsidRDefault="005763BE">
      <w:pPr>
        <w:spacing w:line="259" w:lineRule="auto"/>
        <w:jc w:val="left"/>
        <w:rPr>
          <w:rFonts w:cstheme="majorHAnsi"/>
          <w:szCs w:val="22"/>
          <w:lang w:val="es-ES_tradnl"/>
        </w:rPr>
        <w:sectPr w:rsidR="005763BE" w:rsidRPr="00963F4D" w:rsidSect="00A40C52">
          <w:headerReference w:type="default" r:id="rId15"/>
          <w:footerReference w:type="default" r:id="rId16"/>
          <w:pgSz w:w="11907" w:h="16839" w:code="9"/>
          <w:pgMar w:top="1701" w:right="1440" w:bottom="1440" w:left="1440" w:header="0" w:footer="567" w:gutter="0"/>
          <w:cols w:space="720"/>
          <w:docGrid w:linePitch="360"/>
        </w:sectPr>
      </w:pPr>
    </w:p>
    <w:p w14:paraId="3A1C0DDC" w14:textId="69645856" w:rsidR="00765BCD" w:rsidRPr="00A73169" w:rsidRDefault="00EC1016" w:rsidP="0000630E">
      <w:pPr>
        <w:pStyle w:val="Ttulo1"/>
        <w:rPr>
          <w:rFonts w:cstheme="majorHAnsi"/>
          <w:color w:val="191E23" w:themeColor="text1" w:themeShade="80"/>
          <w:sz w:val="32"/>
          <w:szCs w:val="22"/>
          <w:lang w:val="es-ES_tradnl"/>
        </w:rPr>
      </w:pPr>
      <w:bookmarkStart w:id="0" w:name="_Toc219716974"/>
      <w:r>
        <w:rPr>
          <w:rFonts w:cstheme="majorHAnsi"/>
          <w:color w:val="191E23" w:themeColor="text1" w:themeShade="80"/>
          <w:sz w:val="32"/>
          <w:szCs w:val="22"/>
          <w:lang w:val="es-ES_tradnl"/>
        </w:rPr>
        <w:lastRenderedPageBreak/>
        <w:t>Introducción</w:t>
      </w:r>
      <w:bookmarkEnd w:id="0"/>
    </w:p>
    <w:p w14:paraId="614C8570" w14:textId="07409BD1" w:rsidR="00A30129" w:rsidRPr="00A73169" w:rsidRDefault="003E34CD" w:rsidP="007B59D4">
      <w:pPr>
        <w:rPr>
          <w:rFonts w:cstheme="majorHAnsi"/>
          <w:color w:val="191E23" w:themeColor="text1" w:themeShade="80"/>
          <w:szCs w:val="22"/>
        </w:rPr>
      </w:pPr>
      <w:r w:rsidRPr="003E34CD">
        <w:rPr>
          <w:rFonts w:cstheme="majorHAnsi"/>
          <w:color w:val="191E23" w:themeColor="text1" w:themeShade="80"/>
          <w:szCs w:val="22"/>
        </w:rPr>
        <w:t xml:space="preserve">El objetivo del presente documento es analizar tanto de forma automática como manual el código de la aplicación y </w:t>
      </w:r>
      <w:proofErr w:type="gramStart"/>
      <w:r w:rsidRPr="003E34CD">
        <w:rPr>
          <w:rFonts w:cstheme="majorHAnsi"/>
          <w:color w:val="191E23" w:themeColor="text1" w:themeShade="80"/>
          <w:szCs w:val="22"/>
        </w:rPr>
        <w:t>los test</w:t>
      </w:r>
      <w:proofErr w:type="gramEnd"/>
      <w:r w:rsidRPr="003E34CD">
        <w:rPr>
          <w:rFonts w:cstheme="majorHAnsi"/>
          <w:color w:val="191E23" w:themeColor="text1" w:themeShade="80"/>
          <w:szCs w:val="22"/>
        </w:rPr>
        <w:t xml:space="preserve"> unitarios para detectar mejoras en el mismo a nivel estático, promoviendo así la calidad del software, el uso de buenas prácticas y su mejora continua</w:t>
      </w:r>
      <w:r w:rsidR="004B0C02" w:rsidRPr="00A73169">
        <w:rPr>
          <w:rFonts w:cstheme="majorHAnsi"/>
          <w:color w:val="191E23" w:themeColor="text1" w:themeShade="80"/>
          <w:szCs w:val="22"/>
        </w:rPr>
        <w:t>.</w:t>
      </w:r>
    </w:p>
    <w:p w14:paraId="22FB0740" w14:textId="77777777" w:rsidR="003E34CD" w:rsidRDefault="003E34CD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r>
        <w:rPr>
          <w:rFonts w:cstheme="majorHAnsi"/>
          <w:color w:val="191E23" w:themeColor="text1" w:themeShade="80"/>
          <w:szCs w:val="22"/>
        </w:rPr>
        <w:br w:type="page"/>
      </w:r>
    </w:p>
    <w:p w14:paraId="00C587E2" w14:textId="73E74CCE" w:rsidR="003E34CD" w:rsidRPr="00A73169" w:rsidRDefault="00C6791A" w:rsidP="003E34CD">
      <w:pPr>
        <w:pStyle w:val="Ttulo1"/>
        <w:rPr>
          <w:rFonts w:cstheme="majorHAnsi"/>
          <w:color w:val="191E23" w:themeColor="text1" w:themeShade="80"/>
          <w:sz w:val="32"/>
          <w:szCs w:val="22"/>
          <w:lang w:val="es-ES_tradnl"/>
        </w:rPr>
      </w:pPr>
      <w:bookmarkStart w:id="1" w:name="_Toc219716975"/>
      <w:r w:rsidRPr="00C6791A">
        <w:rPr>
          <w:rFonts w:cstheme="majorHAnsi"/>
          <w:color w:val="191E23" w:themeColor="text1" w:themeShade="80"/>
          <w:sz w:val="32"/>
          <w:szCs w:val="22"/>
          <w:lang w:val="es-ES_tradnl"/>
        </w:rPr>
        <w:lastRenderedPageBreak/>
        <w:t>Resumen ejecutivo</w:t>
      </w:r>
      <w:bookmarkEnd w:id="1"/>
    </w:p>
    <w:p w14:paraId="08736D12" w14:textId="77777777" w:rsidR="00473598" w:rsidRPr="00473598" w:rsidRDefault="00473598" w:rsidP="00473598">
      <w:pPr>
        <w:rPr>
          <w:rFonts w:cstheme="majorHAnsi"/>
          <w:color w:val="191E23" w:themeColor="text1" w:themeShade="80"/>
          <w:szCs w:val="22"/>
        </w:rPr>
      </w:pPr>
      <w:r w:rsidRPr="00473598">
        <w:rPr>
          <w:rFonts w:cstheme="majorHAnsi"/>
          <w:color w:val="191E23" w:themeColor="text1" w:themeShade="80"/>
          <w:szCs w:val="22"/>
        </w:rPr>
        <w:t>El resultado de la revisión de código estático en sonar es</w:t>
      </w:r>
    </w:p>
    <w:p w14:paraId="6425822B" w14:textId="39451449" w:rsidR="00473598" w:rsidRDefault="00473598" w:rsidP="00473598">
      <w:pPr>
        <w:rPr>
          <w:rFonts w:cstheme="majorHAnsi"/>
          <w:color w:val="191E23" w:themeColor="text1" w:themeShade="80"/>
          <w:szCs w:val="22"/>
        </w:rPr>
      </w:pPr>
      <w:r w:rsidRPr="00473598">
        <w:rPr>
          <w:rFonts w:cstheme="majorHAnsi"/>
          <w:color w:val="191E23" w:themeColor="text1" w:themeShade="80"/>
          <w:szCs w:val="22"/>
        </w:rPr>
        <w:t>&lt;Captura de pantalla de la pestaña inicial de Sonar&gt;</w:t>
      </w:r>
    </w:p>
    <w:p w14:paraId="64969DF2" w14:textId="77777777" w:rsidR="004D0CAD" w:rsidRDefault="004D0CAD" w:rsidP="004D0CAD">
      <w:pPr>
        <w:keepNext/>
        <w:jc w:val="center"/>
      </w:pPr>
      <w:r w:rsidRPr="00963F4D">
        <w:rPr>
          <w:rFonts w:cstheme="majorHAnsi"/>
          <w:noProof/>
          <w:szCs w:val="22"/>
          <w:lang w:eastAsia="es-ES"/>
        </w:rPr>
        <w:drawing>
          <wp:inline distT="0" distB="0" distL="0" distR="0" wp14:anchorId="0DD7CE22" wp14:editId="2B0BADD1">
            <wp:extent cx="1971040" cy="1478280"/>
            <wp:effectExtent l="0" t="0" r="0" b="7620"/>
            <wp:docPr id="357222552" name="Imagen 357222552" descr="Imagen de mue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muestra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LightScreen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D436" w14:textId="142F3E94" w:rsidR="004D0CAD" w:rsidRPr="004D0CAD" w:rsidRDefault="004D0CAD" w:rsidP="004D0CAD">
      <w:pPr>
        <w:pStyle w:val="EpigrafeFiguras"/>
      </w:pPr>
      <w:bookmarkStart w:id="2" w:name="_Toc21971696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t>1</w:t>
      </w:r>
      <w:r>
        <w:fldChar w:fldCharType="end"/>
      </w:r>
      <w:r>
        <w:t xml:space="preserve"> - Resultado Sonar</w:t>
      </w:r>
      <w:bookmarkEnd w:id="2"/>
    </w:p>
    <w:p w14:paraId="225BC740" w14:textId="4A591ED3" w:rsidR="00473598" w:rsidRPr="00473598" w:rsidRDefault="00473598" w:rsidP="00473598">
      <w:pPr>
        <w:rPr>
          <w:rFonts w:cstheme="majorHAnsi"/>
          <w:color w:val="191E23" w:themeColor="text1" w:themeShade="80"/>
          <w:szCs w:val="22"/>
        </w:rPr>
      </w:pPr>
      <w:r w:rsidRPr="00473598">
        <w:rPr>
          <w:rFonts w:cstheme="majorHAnsi"/>
          <w:color w:val="191E23" w:themeColor="text1" w:themeShade="80"/>
          <w:szCs w:val="22"/>
        </w:rPr>
        <w:t>Desglose de tipos de incumplimiento por criticidad</w:t>
      </w:r>
    </w:p>
    <w:p w14:paraId="082BD381" w14:textId="4CF3DF9C" w:rsidR="00AF23D9" w:rsidRPr="00AF23D9" w:rsidRDefault="00473598" w:rsidP="00AF23D9">
      <w:pPr>
        <w:rPr>
          <w:rFonts w:cstheme="majorHAnsi"/>
          <w:color w:val="191E23" w:themeColor="text1" w:themeShade="80"/>
          <w:szCs w:val="22"/>
        </w:rPr>
      </w:pPr>
      <w:r w:rsidRPr="00473598">
        <w:rPr>
          <w:rFonts w:cstheme="majorHAnsi"/>
          <w:color w:val="191E23" w:themeColor="text1" w:themeShade="80"/>
          <w:szCs w:val="22"/>
        </w:rPr>
        <w:t>&lt;Si hay alguna evidencia bloqueante se marcará en rojo, si hay alguna crítica se marcará en naranja, si hay alguna mayor se marcará en amarillo&gt;</w:t>
      </w:r>
      <w:r w:rsidR="003E34CD" w:rsidRPr="00A73169">
        <w:rPr>
          <w:rFonts w:cstheme="majorHAnsi"/>
          <w:color w:val="191E23" w:themeColor="text1" w:themeShade="80"/>
          <w:szCs w:val="22"/>
        </w:rPr>
        <w:t>.</w:t>
      </w:r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1"/>
        <w:gridCol w:w="1507"/>
        <w:gridCol w:w="1610"/>
        <w:gridCol w:w="1610"/>
        <w:gridCol w:w="1610"/>
        <w:gridCol w:w="1610"/>
        <w:gridCol w:w="730"/>
      </w:tblGrid>
      <w:tr w:rsidR="00AF23D9" w:rsidRPr="00AD0EBB" w14:paraId="68253966" w14:textId="77777777" w:rsidTr="00F754C2">
        <w:trPr>
          <w:trHeight w:val="397"/>
          <w:tblHeader/>
          <w:jc w:val="center"/>
        </w:trPr>
        <w:tc>
          <w:tcPr>
            <w:tcW w:w="10318" w:type="dxa"/>
            <w:gridSpan w:val="7"/>
            <w:tcBorders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145DA8E6" w14:textId="77777777" w:rsidR="00AF23D9" w:rsidRPr="00AD0EBB" w:rsidRDefault="00AF23D9" w:rsidP="00F754C2">
            <w:pPr>
              <w:pStyle w:val="TablaTtulo1"/>
            </w:pPr>
            <w:r>
              <w:t>Resumen Total</w:t>
            </w:r>
          </w:p>
        </w:tc>
      </w:tr>
      <w:tr w:rsidR="00AF23D9" w:rsidRPr="00AD0EBB" w14:paraId="4C9F633E" w14:textId="77777777" w:rsidTr="005F79B5">
        <w:trPr>
          <w:trHeight w:val="397"/>
          <w:tblHeader/>
          <w:jc w:val="center"/>
        </w:trPr>
        <w:tc>
          <w:tcPr>
            <w:tcW w:w="1641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7717E095" w14:textId="77777777" w:rsidR="00AF23D9" w:rsidRDefault="00AF23D9" w:rsidP="00F754C2">
            <w:pPr>
              <w:pStyle w:val="TablaTtulo1"/>
            </w:pPr>
            <w:r>
              <w:t>Tipo de</w:t>
            </w:r>
          </w:p>
          <w:p w14:paraId="6A0FAEDC" w14:textId="77777777" w:rsidR="00AF23D9" w:rsidRPr="00AD0EBB" w:rsidRDefault="00AF23D9" w:rsidP="00F754C2">
            <w:pPr>
              <w:pStyle w:val="TablaTtulo1"/>
            </w:pPr>
            <w: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76B41C23" w14:textId="77777777" w:rsidR="00AF23D9" w:rsidRPr="00AD0EBB" w:rsidRDefault="00AF23D9" w:rsidP="00F754C2">
            <w:pPr>
              <w:pStyle w:val="TablaTtulo1"/>
            </w:pPr>
            <w:r>
              <w:t>Total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76A87255" w14:textId="77777777" w:rsidR="00AF23D9" w:rsidRDefault="00AF23D9" w:rsidP="00F754C2">
            <w:pPr>
              <w:pStyle w:val="TablaTtulo1"/>
            </w:pPr>
            <w:r>
              <w:t>Bloqueante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37371E64" w14:textId="77777777" w:rsidR="00AF23D9" w:rsidRDefault="00AF23D9" w:rsidP="00F754C2">
            <w:pPr>
              <w:pStyle w:val="TablaTtulo1"/>
            </w:pPr>
            <w:r>
              <w:t>Crítica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5895B160" w14:textId="77777777" w:rsidR="00AF23D9" w:rsidRDefault="00AF23D9" w:rsidP="00F754C2">
            <w:pPr>
              <w:pStyle w:val="TablaTtulo1"/>
            </w:pPr>
            <w:r>
              <w:t>Mayor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01C2A1EC" w14:textId="77777777" w:rsidR="00AF23D9" w:rsidRDefault="00AF23D9" w:rsidP="00F754C2">
            <w:pPr>
              <w:pStyle w:val="TablaTtulo1"/>
            </w:pPr>
            <w:r>
              <w:t>Menor</w:t>
            </w:r>
          </w:p>
        </w:tc>
        <w:tc>
          <w:tcPr>
            <w:tcW w:w="730" w:type="dxa"/>
            <w:shd w:val="clear" w:color="auto" w:fill="074E8E" w:themeFill="text2"/>
            <w:vAlign w:val="center"/>
          </w:tcPr>
          <w:p w14:paraId="22CA7962" w14:textId="77777777" w:rsidR="00AF23D9" w:rsidRDefault="00AF23D9" w:rsidP="00F754C2">
            <w:pPr>
              <w:pStyle w:val="TablaTtulo1"/>
            </w:pPr>
            <w:r>
              <w:t>Info</w:t>
            </w:r>
          </w:p>
        </w:tc>
      </w:tr>
      <w:tr w:rsidR="00AF23D9" w:rsidRPr="00963F4D" w14:paraId="4D642845" w14:textId="77777777" w:rsidTr="005F79B5">
        <w:trPr>
          <w:jc w:val="center"/>
        </w:trPr>
        <w:tc>
          <w:tcPr>
            <w:tcW w:w="1641" w:type="dxa"/>
            <w:noWrap/>
          </w:tcPr>
          <w:p w14:paraId="19AF2CAC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70519295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4713EA4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77CCB42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98E66DC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70CF57D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5732A802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AF23D9" w:rsidRPr="00963F4D" w14:paraId="6243FE99" w14:textId="77777777" w:rsidTr="005F79B5">
        <w:trPr>
          <w:jc w:val="center"/>
        </w:trPr>
        <w:tc>
          <w:tcPr>
            <w:tcW w:w="1641" w:type="dxa"/>
            <w:noWrap/>
          </w:tcPr>
          <w:p w14:paraId="1669CD37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73F26AE7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5FC1B67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3B3FF15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B4D991A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AF7576E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7DE200C2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AF23D9" w:rsidRPr="00963F4D" w14:paraId="04F02EB4" w14:textId="77777777" w:rsidTr="005F79B5">
        <w:trPr>
          <w:jc w:val="center"/>
        </w:trPr>
        <w:tc>
          <w:tcPr>
            <w:tcW w:w="1641" w:type="dxa"/>
            <w:noWrap/>
          </w:tcPr>
          <w:p w14:paraId="658B119D" w14:textId="77777777" w:rsidR="00AF23D9" w:rsidRDefault="00AF23D9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232FB2AB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7E5FC8B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D166A10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FEFD488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EB954C0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06F52098" w14:textId="77777777" w:rsidR="00AF23D9" w:rsidRPr="00A73169" w:rsidRDefault="00AF23D9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780A16EE" w14:textId="39601AA3" w:rsidR="00636B20" w:rsidRPr="008A5C3B" w:rsidRDefault="00AF23D9" w:rsidP="008A5C3B">
      <w:pPr>
        <w:pStyle w:val="EpgrafeTablas"/>
      </w:pPr>
      <w:bookmarkStart w:id="3" w:name="_Toc219710507"/>
      <w:bookmarkStart w:id="4" w:name="_Toc219716941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C4621B">
        <w:rPr>
          <w:noProof/>
        </w:rPr>
        <w:t>1</w:t>
      </w:r>
      <w:r w:rsidRPr="00AD0EBB">
        <w:fldChar w:fldCharType="end"/>
      </w:r>
      <w:r w:rsidRPr="00AD0EBB">
        <w:t xml:space="preserve"> </w:t>
      </w:r>
      <w:r w:rsidR="00636B20">
        <w:t>–</w:t>
      </w:r>
      <w:r w:rsidRPr="00AD0EBB">
        <w:t xml:space="preserve"> </w:t>
      </w:r>
      <w:r w:rsidR="00636B20">
        <w:t xml:space="preserve">Resumen </w:t>
      </w:r>
      <w:r w:rsidR="00C4621B">
        <w:t xml:space="preserve">Resultado </w:t>
      </w:r>
      <w:r w:rsidR="00636B20">
        <w:t>Sonar</w:t>
      </w:r>
      <w:bookmarkEnd w:id="3"/>
      <w:bookmarkEnd w:id="4"/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1"/>
        <w:gridCol w:w="1507"/>
        <w:gridCol w:w="1610"/>
        <w:gridCol w:w="1610"/>
        <w:gridCol w:w="1610"/>
        <w:gridCol w:w="1610"/>
        <w:gridCol w:w="730"/>
      </w:tblGrid>
      <w:tr w:rsidR="00636B20" w:rsidRPr="00AD0EBB" w14:paraId="5244A767" w14:textId="77777777" w:rsidTr="00F754C2">
        <w:trPr>
          <w:trHeight w:val="397"/>
          <w:tblHeader/>
          <w:jc w:val="center"/>
        </w:trPr>
        <w:tc>
          <w:tcPr>
            <w:tcW w:w="10318" w:type="dxa"/>
            <w:gridSpan w:val="7"/>
            <w:tcBorders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361EAFA2" w14:textId="43F87276" w:rsidR="00636B20" w:rsidRPr="00AD0EBB" w:rsidRDefault="00636B20" w:rsidP="00F754C2">
            <w:pPr>
              <w:pStyle w:val="TablaTtulo1"/>
            </w:pPr>
            <w:r>
              <w:t>Java</w:t>
            </w:r>
          </w:p>
        </w:tc>
      </w:tr>
      <w:tr w:rsidR="00636B20" w:rsidRPr="00AD0EBB" w14:paraId="11E72C23" w14:textId="77777777" w:rsidTr="005F79B5">
        <w:trPr>
          <w:trHeight w:val="397"/>
          <w:tblHeader/>
          <w:jc w:val="center"/>
        </w:trPr>
        <w:tc>
          <w:tcPr>
            <w:tcW w:w="1641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2ED6F42F" w14:textId="77777777" w:rsidR="00636B20" w:rsidRDefault="00636B20" w:rsidP="00F754C2">
            <w:pPr>
              <w:pStyle w:val="TablaTtulo1"/>
            </w:pPr>
            <w:r>
              <w:t>Tipo de</w:t>
            </w:r>
          </w:p>
          <w:p w14:paraId="076279C8" w14:textId="77777777" w:rsidR="00636B20" w:rsidRPr="00AD0EBB" w:rsidRDefault="00636B20" w:rsidP="00F754C2">
            <w:pPr>
              <w:pStyle w:val="TablaTtulo1"/>
            </w:pPr>
            <w: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67E6A4CD" w14:textId="77777777" w:rsidR="00636B20" w:rsidRPr="00AD0EBB" w:rsidRDefault="00636B20" w:rsidP="00F754C2">
            <w:pPr>
              <w:pStyle w:val="TablaTtulo1"/>
            </w:pPr>
            <w:r>
              <w:t>Total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164D40B0" w14:textId="77777777" w:rsidR="00636B20" w:rsidRDefault="00636B20" w:rsidP="00F754C2">
            <w:pPr>
              <w:pStyle w:val="TablaTtulo1"/>
            </w:pPr>
            <w:r>
              <w:t>Bloqueante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2CB76F37" w14:textId="77777777" w:rsidR="00636B20" w:rsidRDefault="00636B20" w:rsidP="00F754C2">
            <w:pPr>
              <w:pStyle w:val="TablaTtulo1"/>
            </w:pPr>
            <w:r>
              <w:t>Crítica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14324B34" w14:textId="77777777" w:rsidR="00636B20" w:rsidRDefault="00636B20" w:rsidP="00F754C2">
            <w:pPr>
              <w:pStyle w:val="TablaTtulo1"/>
            </w:pPr>
            <w:r>
              <w:t>Mayor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687BC289" w14:textId="77777777" w:rsidR="00636B20" w:rsidRDefault="00636B20" w:rsidP="00F754C2">
            <w:pPr>
              <w:pStyle w:val="TablaTtulo1"/>
            </w:pPr>
            <w:r>
              <w:t>Menor</w:t>
            </w:r>
          </w:p>
        </w:tc>
        <w:tc>
          <w:tcPr>
            <w:tcW w:w="730" w:type="dxa"/>
            <w:shd w:val="clear" w:color="auto" w:fill="074E8E" w:themeFill="text2"/>
            <w:vAlign w:val="center"/>
          </w:tcPr>
          <w:p w14:paraId="6EE2E7E5" w14:textId="77777777" w:rsidR="00636B20" w:rsidRDefault="00636B20" w:rsidP="00F754C2">
            <w:pPr>
              <w:pStyle w:val="TablaTtulo1"/>
            </w:pPr>
            <w:r>
              <w:t>Info</w:t>
            </w:r>
          </w:p>
        </w:tc>
      </w:tr>
      <w:tr w:rsidR="00636B20" w:rsidRPr="00963F4D" w14:paraId="0C556DB3" w14:textId="77777777" w:rsidTr="005F79B5">
        <w:trPr>
          <w:jc w:val="center"/>
        </w:trPr>
        <w:tc>
          <w:tcPr>
            <w:tcW w:w="1641" w:type="dxa"/>
            <w:noWrap/>
          </w:tcPr>
          <w:p w14:paraId="6C94FC93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2AAA86A5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AFC2980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6D1113A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D8ED67A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BC7028D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4CB9BB5B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636B20" w:rsidRPr="00963F4D" w14:paraId="68793B38" w14:textId="77777777" w:rsidTr="005F79B5">
        <w:trPr>
          <w:jc w:val="center"/>
        </w:trPr>
        <w:tc>
          <w:tcPr>
            <w:tcW w:w="1641" w:type="dxa"/>
            <w:noWrap/>
          </w:tcPr>
          <w:p w14:paraId="445E251F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6AC2FFD5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5DD8BF5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F4F2054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99806B1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845756A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0BB6376E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636B20" w:rsidRPr="00963F4D" w14:paraId="5CD2DB5B" w14:textId="77777777" w:rsidTr="005F79B5">
        <w:trPr>
          <w:jc w:val="center"/>
        </w:trPr>
        <w:tc>
          <w:tcPr>
            <w:tcW w:w="1641" w:type="dxa"/>
            <w:noWrap/>
          </w:tcPr>
          <w:p w14:paraId="0DE1BF65" w14:textId="77777777" w:rsidR="00636B20" w:rsidRDefault="00636B20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28783652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6C8BD36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E0F76C9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24D09BC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07B4FEE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25B6471D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73CF86AE" w14:textId="58661761" w:rsidR="00636B20" w:rsidRPr="008A5C3B" w:rsidRDefault="00636B20" w:rsidP="008A5C3B">
      <w:pPr>
        <w:pStyle w:val="EpgrafeTablas"/>
      </w:pPr>
      <w:bookmarkStart w:id="5" w:name="_Toc219710508"/>
      <w:bookmarkStart w:id="6" w:name="_Toc219716942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C4621B">
        <w:rPr>
          <w:noProof/>
        </w:rPr>
        <w:t>2</w:t>
      </w:r>
      <w:r w:rsidRPr="00AD0EBB">
        <w:fldChar w:fldCharType="end"/>
      </w:r>
      <w:r w:rsidRPr="00AD0EBB">
        <w:t xml:space="preserve"> </w:t>
      </w:r>
      <w:r>
        <w:t>–</w:t>
      </w:r>
      <w:r w:rsidRPr="00AD0EBB">
        <w:t xml:space="preserve"> </w:t>
      </w:r>
      <w:r>
        <w:t>Resultado Sonar Java</w:t>
      </w:r>
      <w:bookmarkEnd w:id="5"/>
      <w:bookmarkEnd w:id="6"/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1"/>
        <w:gridCol w:w="1507"/>
        <w:gridCol w:w="1610"/>
        <w:gridCol w:w="1610"/>
        <w:gridCol w:w="1610"/>
        <w:gridCol w:w="1610"/>
        <w:gridCol w:w="730"/>
      </w:tblGrid>
      <w:tr w:rsidR="00636B20" w:rsidRPr="00AD0EBB" w14:paraId="61E23DFB" w14:textId="77777777" w:rsidTr="00F754C2">
        <w:trPr>
          <w:trHeight w:val="397"/>
          <w:tblHeader/>
          <w:jc w:val="center"/>
        </w:trPr>
        <w:tc>
          <w:tcPr>
            <w:tcW w:w="10318" w:type="dxa"/>
            <w:gridSpan w:val="7"/>
            <w:tcBorders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7B6EB9FE" w14:textId="78F03915" w:rsidR="00636B20" w:rsidRPr="00AD0EBB" w:rsidRDefault="00636B20" w:rsidP="00F754C2">
            <w:pPr>
              <w:pStyle w:val="TablaTtulo1"/>
            </w:pPr>
            <w:r>
              <w:lastRenderedPageBreak/>
              <w:t>JSP</w:t>
            </w:r>
            <w:r w:rsidR="002B361F">
              <w:t>/HTML</w:t>
            </w:r>
          </w:p>
        </w:tc>
      </w:tr>
      <w:tr w:rsidR="00636B20" w:rsidRPr="00AD0EBB" w14:paraId="2B19B781" w14:textId="77777777" w:rsidTr="005F79B5">
        <w:trPr>
          <w:trHeight w:val="397"/>
          <w:tblHeader/>
          <w:jc w:val="center"/>
        </w:trPr>
        <w:tc>
          <w:tcPr>
            <w:tcW w:w="1641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3F70B800" w14:textId="77777777" w:rsidR="00636B20" w:rsidRDefault="00636B20" w:rsidP="00F754C2">
            <w:pPr>
              <w:pStyle w:val="TablaTtulo1"/>
            </w:pPr>
            <w:r>
              <w:t>Tipo de</w:t>
            </w:r>
          </w:p>
          <w:p w14:paraId="624FAE77" w14:textId="77777777" w:rsidR="00636B20" w:rsidRPr="00AD0EBB" w:rsidRDefault="00636B20" w:rsidP="00F754C2">
            <w:pPr>
              <w:pStyle w:val="TablaTtulo1"/>
            </w:pPr>
            <w: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25E4FC99" w14:textId="77777777" w:rsidR="00636B20" w:rsidRPr="00AD0EBB" w:rsidRDefault="00636B20" w:rsidP="00F754C2">
            <w:pPr>
              <w:pStyle w:val="TablaTtulo1"/>
            </w:pPr>
            <w:r>
              <w:t>Total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5CBB4C9A" w14:textId="77777777" w:rsidR="00636B20" w:rsidRDefault="00636B20" w:rsidP="00F754C2">
            <w:pPr>
              <w:pStyle w:val="TablaTtulo1"/>
            </w:pPr>
            <w:r>
              <w:t>Bloqueante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187693AD" w14:textId="77777777" w:rsidR="00636B20" w:rsidRDefault="00636B20" w:rsidP="00F754C2">
            <w:pPr>
              <w:pStyle w:val="TablaTtulo1"/>
            </w:pPr>
            <w:r>
              <w:t>Crítica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180C24A0" w14:textId="77777777" w:rsidR="00636B20" w:rsidRDefault="00636B20" w:rsidP="00F754C2">
            <w:pPr>
              <w:pStyle w:val="TablaTtulo1"/>
            </w:pPr>
            <w:r>
              <w:t>Mayor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24E5BA42" w14:textId="77777777" w:rsidR="00636B20" w:rsidRDefault="00636B20" w:rsidP="00F754C2">
            <w:pPr>
              <w:pStyle w:val="TablaTtulo1"/>
            </w:pPr>
            <w:r>
              <w:t>Menor</w:t>
            </w:r>
          </w:p>
        </w:tc>
        <w:tc>
          <w:tcPr>
            <w:tcW w:w="730" w:type="dxa"/>
            <w:shd w:val="clear" w:color="auto" w:fill="074E8E" w:themeFill="text2"/>
            <w:vAlign w:val="center"/>
          </w:tcPr>
          <w:p w14:paraId="1C274F4B" w14:textId="77777777" w:rsidR="00636B20" w:rsidRDefault="00636B20" w:rsidP="00F754C2">
            <w:pPr>
              <w:pStyle w:val="TablaTtulo1"/>
            </w:pPr>
            <w:r>
              <w:t>Info</w:t>
            </w:r>
          </w:p>
        </w:tc>
      </w:tr>
      <w:tr w:rsidR="00636B20" w:rsidRPr="00963F4D" w14:paraId="1D6CE567" w14:textId="77777777" w:rsidTr="005F79B5">
        <w:trPr>
          <w:jc w:val="center"/>
        </w:trPr>
        <w:tc>
          <w:tcPr>
            <w:tcW w:w="1641" w:type="dxa"/>
            <w:noWrap/>
          </w:tcPr>
          <w:p w14:paraId="14A19FBD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1779E144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9C3ABBF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2A08126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2876294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EDD7E17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323B0649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636B20" w:rsidRPr="00963F4D" w14:paraId="41E96A75" w14:textId="77777777" w:rsidTr="005F79B5">
        <w:trPr>
          <w:jc w:val="center"/>
        </w:trPr>
        <w:tc>
          <w:tcPr>
            <w:tcW w:w="1641" w:type="dxa"/>
            <w:noWrap/>
          </w:tcPr>
          <w:p w14:paraId="75A973CF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00CCD2C6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CBEB219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AC33D74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F195E50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B43EE5D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081C54AF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636B20" w:rsidRPr="00963F4D" w14:paraId="3660AB2C" w14:textId="77777777" w:rsidTr="005F79B5">
        <w:trPr>
          <w:jc w:val="center"/>
        </w:trPr>
        <w:tc>
          <w:tcPr>
            <w:tcW w:w="1641" w:type="dxa"/>
            <w:noWrap/>
          </w:tcPr>
          <w:p w14:paraId="32A5DCC7" w14:textId="77777777" w:rsidR="00636B20" w:rsidRDefault="00636B20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201382B4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78A0703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53BCCD6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22E2A47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0189513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1A1BC4FC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7959A08B" w14:textId="0ADD301F" w:rsidR="00636B20" w:rsidRPr="008A5C3B" w:rsidRDefault="00636B20" w:rsidP="008A5C3B">
      <w:pPr>
        <w:pStyle w:val="EpgrafeTablas"/>
      </w:pPr>
      <w:bookmarkStart w:id="7" w:name="_Toc219710509"/>
      <w:bookmarkStart w:id="8" w:name="_Toc219716943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C4621B">
        <w:rPr>
          <w:noProof/>
        </w:rPr>
        <w:t>3</w:t>
      </w:r>
      <w:r w:rsidRPr="00AD0EBB">
        <w:fldChar w:fldCharType="end"/>
      </w:r>
      <w:r w:rsidRPr="00AD0EBB">
        <w:t xml:space="preserve"> </w:t>
      </w:r>
      <w:r>
        <w:t>–</w:t>
      </w:r>
      <w:r w:rsidRPr="00AD0EBB">
        <w:t xml:space="preserve"> </w:t>
      </w:r>
      <w:r>
        <w:t>Resultado Sonar JSP</w:t>
      </w:r>
      <w:bookmarkEnd w:id="7"/>
      <w:bookmarkEnd w:id="8"/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1"/>
        <w:gridCol w:w="1507"/>
        <w:gridCol w:w="1610"/>
        <w:gridCol w:w="1610"/>
        <w:gridCol w:w="1610"/>
        <w:gridCol w:w="1610"/>
        <w:gridCol w:w="730"/>
      </w:tblGrid>
      <w:tr w:rsidR="00636B20" w:rsidRPr="00AD0EBB" w14:paraId="4C713F55" w14:textId="77777777" w:rsidTr="00F754C2">
        <w:trPr>
          <w:trHeight w:val="397"/>
          <w:tblHeader/>
          <w:jc w:val="center"/>
        </w:trPr>
        <w:tc>
          <w:tcPr>
            <w:tcW w:w="10318" w:type="dxa"/>
            <w:gridSpan w:val="7"/>
            <w:tcBorders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7E70E795" w14:textId="63555718" w:rsidR="00636B20" w:rsidRPr="00AD0EBB" w:rsidRDefault="002B361F" w:rsidP="00F754C2">
            <w:pPr>
              <w:pStyle w:val="TablaTtulo1"/>
            </w:pPr>
            <w:r>
              <w:t>CSS</w:t>
            </w:r>
          </w:p>
        </w:tc>
      </w:tr>
      <w:tr w:rsidR="00636B20" w:rsidRPr="00AD0EBB" w14:paraId="595572C2" w14:textId="77777777" w:rsidTr="005F79B5">
        <w:trPr>
          <w:trHeight w:val="397"/>
          <w:tblHeader/>
          <w:jc w:val="center"/>
        </w:trPr>
        <w:tc>
          <w:tcPr>
            <w:tcW w:w="1641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2F9771A1" w14:textId="77777777" w:rsidR="00636B20" w:rsidRDefault="00636B20" w:rsidP="00F754C2">
            <w:pPr>
              <w:pStyle w:val="TablaTtulo1"/>
            </w:pPr>
            <w:r>
              <w:t>Tipo de</w:t>
            </w:r>
          </w:p>
          <w:p w14:paraId="5FEEE77B" w14:textId="77777777" w:rsidR="00636B20" w:rsidRPr="00AD0EBB" w:rsidRDefault="00636B20" w:rsidP="00F754C2">
            <w:pPr>
              <w:pStyle w:val="TablaTtulo1"/>
            </w:pPr>
            <w: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6B334A26" w14:textId="77777777" w:rsidR="00636B20" w:rsidRPr="00AD0EBB" w:rsidRDefault="00636B20" w:rsidP="00F754C2">
            <w:pPr>
              <w:pStyle w:val="TablaTtulo1"/>
            </w:pPr>
            <w:r>
              <w:t>Total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29B0864C" w14:textId="77777777" w:rsidR="00636B20" w:rsidRDefault="00636B20" w:rsidP="00F754C2">
            <w:pPr>
              <w:pStyle w:val="TablaTtulo1"/>
            </w:pPr>
            <w:r>
              <w:t>Bloqueante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741CDA10" w14:textId="77777777" w:rsidR="00636B20" w:rsidRDefault="00636B20" w:rsidP="00F754C2">
            <w:pPr>
              <w:pStyle w:val="TablaTtulo1"/>
            </w:pPr>
            <w:r>
              <w:t>Crítica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11E68A75" w14:textId="77777777" w:rsidR="00636B20" w:rsidRDefault="00636B20" w:rsidP="00F754C2">
            <w:pPr>
              <w:pStyle w:val="TablaTtulo1"/>
            </w:pPr>
            <w:r>
              <w:t>Mayor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545A5AAF" w14:textId="77777777" w:rsidR="00636B20" w:rsidRDefault="00636B20" w:rsidP="00F754C2">
            <w:pPr>
              <w:pStyle w:val="TablaTtulo1"/>
            </w:pPr>
            <w:r>
              <w:t>Menor</w:t>
            </w:r>
          </w:p>
        </w:tc>
        <w:tc>
          <w:tcPr>
            <w:tcW w:w="730" w:type="dxa"/>
            <w:shd w:val="clear" w:color="auto" w:fill="074E8E" w:themeFill="text2"/>
            <w:vAlign w:val="center"/>
          </w:tcPr>
          <w:p w14:paraId="2955BD8C" w14:textId="77777777" w:rsidR="00636B20" w:rsidRDefault="00636B20" w:rsidP="00F754C2">
            <w:pPr>
              <w:pStyle w:val="TablaTtulo1"/>
            </w:pPr>
            <w:r>
              <w:t>Info</w:t>
            </w:r>
          </w:p>
        </w:tc>
      </w:tr>
      <w:tr w:rsidR="00636B20" w:rsidRPr="00963F4D" w14:paraId="4AB18A46" w14:textId="77777777" w:rsidTr="005F79B5">
        <w:trPr>
          <w:jc w:val="center"/>
        </w:trPr>
        <w:tc>
          <w:tcPr>
            <w:tcW w:w="1641" w:type="dxa"/>
            <w:noWrap/>
          </w:tcPr>
          <w:p w14:paraId="3E206095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7B260160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C0FCA7D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4D81F1D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22E5F31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806DBD3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3A2C25C3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636B20" w:rsidRPr="00963F4D" w14:paraId="44C616B7" w14:textId="77777777" w:rsidTr="005F79B5">
        <w:trPr>
          <w:jc w:val="center"/>
        </w:trPr>
        <w:tc>
          <w:tcPr>
            <w:tcW w:w="1641" w:type="dxa"/>
            <w:noWrap/>
          </w:tcPr>
          <w:p w14:paraId="18127081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1672CCDF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D2A4FD7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B45DA39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1D1A4DB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2AE51FC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448BDDBB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636B20" w:rsidRPr="00963F4D" w14:paraId="187323C0" w14:textId="77777777" w:rsidTr="005F79B5">
        <w:trPr>
          <w:jc w:val="center"/>
        </w:trPr>
        <w:tc>
          <w:tcPr>
            <w:tcW w:w="1641" w:type="dxa"/>
            <w:noWrap/>
          </w:tcPr>
          <w:p w14:paraId="7E6244C4" w14:textId="77777777" w:rsidR="00636B20" w:rsidRDefault="00636B20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1AF50EB0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641369A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ED8826B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3101FDB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CA2FE5B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1404D52F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5E6A0D84" w14:textId="6B8F212A" w:rsidR="00636B20" w:rsidRPr="008A5C3B" w:rsidRDefault="00636B20" w:rsidP="008A5C3B">
      <w:pPr>
        <w:pStyle w:val="EpgrafeTablas"/>
      </w:pPr>
      <w:bookmarkStart w:id="9" w:name="_Toc219710510"/>
      <w:bookmarkStart w:id="10" w:name="_Toc219716944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C4621B">
        <w:rPr>
          <w:noProof/>
        </w:rPr>
        <w:t>4</w:t>
      </w:r>
      <w:r w:rsidRPr="00AD0EBB">
        <w:fldChar w:fldCharType="end"/>
      </w:r>
      <w:r w:rsidRPr="00AD0EBB">
        <w:t xml:space="preserve"> </w:t>
      </w:r>
      <w:r>
        <w:t>–</w:t>
      </w:r>
      <w:r w:rsidRPr="00AD0EBB">
        <w:t xml:space="preserve"> </w:t>
      </w:r>
      <w:r>
        <w:t xml:space="preserve">Resultado Sonar </w:t>
      </w:r>
      <w:bookmarkEnd w:id="9"/>
      <w:r w:rsidR="002B361F">
        <w:t>CSS</w:t>
      </w:r>
      <w:bookmarkEnd w:id="10"/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1"/>
        <w:gridCol w:w="1507"/>
        <w:gridCol w:w="1610"/>
        <w:gridCol w:w="1610"/>
        <w:gridCol w:w="1610"/>
        <w:gridCol w:w="1610"/>
        <w:gridCol w:w="730"/>
      </w:tblGrid>
      <w:tr w:rsidR="00636B20" w:rsidRPr="00AD0EBB" w14:paraId="704152F7" w14:textId="77777777" w:rsidTr="00F754C2">
        <w:trPr>
          <w:trHeight w:val="397"/>
          <w:tblHeader/>
          <w:jc w:val="center"/>
        </w:trPr>
        <w:tc>
          <w:tcPr>
            <w:tcW w:w="10318" w:type="dxa"/>
            <w:gridSpan w:val="7"/>
            <w:tcBorders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25956B47" w14:textId="7948764B" w:rsidR="00636B20" w:rsidRPr="00AD0EBB" w:rsidRDefault="00636B20" w:rsidP="00F754C2">
            <w:pPr>
              <w:pStyle w:val="TablaTtulo1"/>
            </w:pPr>
            <w:r>
              <w:t>XML</w:t>
            </w:r>
          </w:p>
        </w:tc>
      </w:tr>
      <w:tr w:rsidR="00636B20" w:rsidRPr="00AD0EBB" w14:paraId="0CCC6373" w14:textId="77777777" w:rsidTr="005F79B5">
        <w:trPr>
          <w:trHeight w:val="397"/>
          <w:tblHeader/>
          <w:jc w:val="center"/>
        </w:trPr>
        <w:tc>
          <w:tcPr>
            <w:tcW w:w="1641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1518B536" w14:textId="77777777" w:rsidR="00636B20" w:rsidRDefault="00636B20" w:rsidP="00F754C2">
            <w:pPr>
              <w:pStyle w:val="TablaTtulo1"/>
            </w:pPr>
            <w:r>
              <w:t>Tipo de</w:t>
            </w:r>
          </w:p>
          <w:p w14:paraId="6FEC863F" w14:textId="77777777" w:rsidR="00636B20" w:rsidRPr="00AD0EBB" w:rsidRDefault="00636B20" w:rsidP="00F754C2">
            <w:pPr>
              <w:pStyle w:val="TablaTtulo1"/>
            </w:pPr>
            <w: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5FE7107A" w14:textId="77777777" w:rsidR="00636B20" w:rsidRPr="00AD0EBB" w:rsidRDefault="00636B20" w:rsidP="00F754C2">
            <w:pPr>
              <w:pStyle w:val="TablaTtulo1"/>
            </w:pPr>
            <w:r>
              <w:t>Total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3E70003F" w14:textId="77777777" w:rsidR="00636B20" w:rsidRDefault="00636B20" w:rsidP="00F754C2">
            <w:pPr>
              <w:pStyle w:val="TablaTtulo1"/>
            </w:pPr>
            <w:r>
              <w:t>Bloqueante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69C64840" w14:textId="77777777" w:rsidR="00636B20" w:rsidRDefault="00636B20" w:rsidP="00F754C2">
            <w:pPr>
              <w:pStyle w:val="TablaTtulo1"/>
            </w:pPr>
            <w:r>
              <w:t>Crítica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76CEB782" w14:textId="77777777" w:rsidR="00636B20" w:rsidRDefault="00636B20" w:rsidP="00F754C2">
            <w:pPr>
              <w:pStyle w:val="TablaTtulo1"/>
            </w:pPr>
            <w:r>
              <w:t>Mayor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7362E485" w14:textId="77777777" w:rsidR="00636B20" w:rsidRDefault="00636B20" w:rsidP="00F754C2">
            <w:pPr>
              <w:pStyle w:val="TablaTtulo1"/>
            </w:pPr>
            <w:r>
              <w:t>Menor</w:t>
            </w:r>
          </w:p>
        </w:tc>
        <w:tc>
          <w:tcPr>
            <w:tcW w:w="730" w:type="dxa"/>
            <w:shd w:val="clear" w:color="auto" w:fill="074E8E" w:themeFill="text2"/>
            <w:vAlign w:val="center"/>
          </w:tcPr>
          <w:p w14:paraId="33E5AA8B" w14:textId="77777777" w:rsidR="00636B20" w:rsidRDefault="00636B20" w:rsidP="00F754C2">
            <w:pPr>
              <w:pStyle w:val="TablaTtulo1"/>
            </w:pPr>
            <w:r>
              <w:t>Info</w:t>
            </w:r>
          </w:p>
        </w:tc>
      </w:tr>
      <w:tr w:rsidR="00636B20" w:rsidRPr="00963F4D" w14:paraId="12E19549" w14:textId="77777777" w:rsidTr="005F79B5">
        <w:trPr>
          <w:jc w:val="center"/>
        </w:trPr>
        <w:tc>
          <w:tcPr>
            <w:tcW w:w="1641" w:type="dxa"/>
            <w:noWrap/>
          </w:tcPr>
          <w:p w14:paraId="180FFB29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38231934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58ABA68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61DEB72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4DE28B6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9CCC614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7FD7BFAF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636B20" w:rsidRPr="00963F4D" w14:paraId="107BE2C8" w14:textId="77777777" w:rsidTr="005F79B5">
        <w:trPr>
          <w:jc w:val="center"/>
        </w:trPr>
        <w:tc>
          <w:tcPr>
            <w:tcW w:w="1641" w:type="dxa"/>
            <w:noWrap/>
          </w:tcPr>
          <w:p w14:paraId="7328DCF8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01B212EE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78CD941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1774D35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8D9DCBF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8F653D8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3CFB51BF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636B20" w:rsidRPr="00963F4D" w14:paraId="4E16771B" w14:textId="77777777" w:rsidTr="005F79B5">
        <w:trPr>
          <w:jc w:val="center"/>
        </w:trPr>
        <w:tc>
          <w:tcPr>
            <w:tcW w:w="1641" w:type="dxa"/>
            <w:noWrap/>
          </w:tcPr>
          <w:p w14:paraId="7BB7D6B0" w14:textId="77777777" w:rsidR="00636B20" w:rsidRDefault="00636B20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56B41B71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68DA17B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278C6F3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E7514E5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CAF6D02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60F5BB11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0165C5CE" w14:textId="3F0835D6" w:rsidR="00636B20" w:rsidRPr="008A5C3B" w:rsidRDefault="00636B20" w:rsidP="008A5C3B">
      <w:pPr>
        <w:pStyle w:val="EpgrafeTablas"/>
      </w:pPr>
      <w:bookmarkStart w:id="11" w:name="_Toc219710511"/>
      <w:bookmarkStart w:id="12" w:name="_Toc219716945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C4621B">
        <w:rPr>
          <w:noProof/>
        </w:rPr>
        <w:t>5</w:t>
      </w:r>
      <w:r w:rsidRPr="00AD0EBB">
        <w:fldChar w:fldCharType="end"/>
      </w:r>
      <w:r w:rsidRPr="00AD0EBB">
        <w:t xml:space="preserve"> </w:t>
      </w:r>
      <w:r>
        <w:t>–</w:t>
      </w:r>
      <w:r w:rsidRPr="00AD0EBB">
        <w:t xml:space="preserve"> </w:t>
      </w:r>
      <w:r>
        <w:t>Resultado Sonar XML</w:t>
      </w:r>
      <w:bookmarkEnd w:id="11"/>
      <w:bookmarkEnd w:id="12"/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1"/>
        <w:gridCol w:w="1507"/>
        <w:gridCol w:w="1610"/>
        <w:gridCol w:w="1610"/>
        <w:gridCol w:w="1610"/>
        <w:gridCol w:w="1610"/>
        <w:gridCol w:w="730"/>
      </w:tblGrid>
      <w:tr w:rsidR="00636B20" w:rsidRPr="00AD0EBB" w14:paraId="2964550E" w14:textId="77777777" w:rsidTr="00F754C2">
        <w:trPr>
          <w:trHeight w:val="397"/>
          <w:tblHeader/>
          <w:jc w:val="center"/>
        </w:trPr>
        <w:tc>
          <w:tcPr>
            <w:tcW w:w="10318" w:type="dxa"/>
            <w:gridSpan w:val="7"/>
            <w:tcBorders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38622CFA" w14:textId="020FE5EC" w:rsidR="00636B20" w:rsidRPr="00AD0EBB" w:rsidRDefault="00636B20" w:rsidP="00F754C2">
            <w:pPr>
              <w:pStyle w:val="TablaTtulo1"/>
            </w:pPr>
            <w:r>
              <w:lastRenderedPageBreak/>
              <w:t>Javascript</w:t>
            </w:r>
          </w:p>
        </w:tc>
      </w:tr>
      <w:tr w:rsidR="00636B20" w:rsidRPr="00AD0EBB" w14:paraId="78DABB70" w14:textId="77777777" w:rsidTr="005F79B5">
        <w:trPr>
          <w:trHeight w:val="397"/>
          <w:tblHeader/>
          <w:jc w:val="center"/>
        </w:trPr>
        <w:tc>
          <w:tcPr>
            <w:tcW w:w="1641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091FBE0D" w14:textId="77777777" w:rsidR="00636B20" w:rsidRDefault="00636B20" w:rsidP="00F754C2">
            <w:pPr>
              <w:pStyle w:val="TablaTtulo1"/>
            </w:pPr>
            <w:r>
              <w:t>Tipo de</w:t>
            </w:r>
          </w:p>
          <w:p w14:paraId="21CAA289" w14:textId="77777777" w:rsidR="00636B20" w:rsidRPr="00AD0EBB" w:rsidRDefault="00636B20" w:rsidP="00F754C2">
            <w:pPr>
              <w:pStyle w:val="TablaTtulo1"/>
            </w:pPr>
            <w: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75CA22E1" w14:textId="77777777" w:rsidR="00636B20" w:rsidRPr="00AD0EBB" w:rsidRDefault="00636B20" w:rsidP="00F754C2">
            <w:pPr>
              <w:pStyle w:val="TablaTtulo1"/>
            </w:pPr>
            <w:r>
              <w:t>Total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66A90C05" w14:textId="77777777" w:rsidR="00636B20" w:rsidRDefault="00636B20" w:rsidP="00F754C2">
            <w:pPr>
              <w:pStyle w:val="TablaTtulo1"/>
            </w:pPr>
            <w:r>
              <w:t>Bloqueante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7E3F0670" w14:textId="77777777" w:rsidR="00636B20" w:rsidRDefault="00636B20" w:rsidP="00F754C2">
            <w:pPr>
              <w:pStyle w:val="TablaTtulo1"/>
            </w:pPr>
            <w:r>
              <w:t>Crítica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52E6E2BC" w14:textId="77777777" w:rsidR="00636B20" w:rsidRDefault="00636B20" w:rsidP="00F754C2">
            <w:pPr>
              <w:pStyle w:val="TablaTtulo1"/>
            </w:pPr>
            <w:r>
              <w:t>Mayor</w:t>
            </w:r>
          </w:p>
        </w:tc>
        <w:tc>
          <w:tcPr>
            <w:tcW w:w="1610" w:type="dxa"/>
            <w:shd w:val="clear" w:color="auto" w:fill="074E8E" w:themeFill="text2"/>
            <w:vAlign w:val="center"/>
          </w:tcPr>
          <w:p w14:paraId="7E951D6F" w14:textId="77777777" w:rsidR="00636B20" w:rsidRDefault="00636B20" w:rsidP="00F754C2">
            <w:pPr>
              <w:pStyle w:val="TablaTtulo1"/>
            </w:pPr>
            <w:r>
              <w:t>Menor</w:t>
            </w:r>
          </w:p>
        </w:tc>
        <w:tc>
          <w:tcPr>
            <w:tcW w:w="730" w:type="dxa"/>
            <w:shd w:val="clear" w:color="auto" w:fill="074E8E" w:themeFill="text2"/>
            <w:vAlign w:val="center"/>
          </w:tcPr>
          <w:p w14:paraId="3997350B" w14:textId="77777777" w:rsidR="00636B20" w:rsidRDefault="00636B20" w:rsidP="00F754C2">
            <w:pPr>
              <w:pStyle w:val="TablaTtulo1"/>
            </w:pPr>
            <w:r>
              <w:t>Info</w:t>
            </w:r>
          </w:p>
        </w:tc>
      </w:tr>
      <w:tr w:rsidR="00636B20" w:rsidRPr="00963F4D" w14:paraId="5B27BCC8" w14:textId="77777777" w:rsidTr="005F79B5">
        <w:trPr>
          <w:jc w:val="center"/>
        </w:trPr>
        <w:tc>
          <w:tcPr>
            <w:tcW w:w="1641" w:type="dxa"/>
            <w:noWrap/>
          </w:tcPr>
          <w:p w14:paraId="7A55ACB9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43D02AEB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40B6100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394F87E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50DDC27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FC3B0F6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7168C3AD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636B20" w:rsidRPr="00963F4D" w14:paraId="5DB9CE82" w14:textId="77777777" w:rsidTr="005F79B5">
        <w:trPr>
          <w:jc w:val="center"/>
        </w:trPr>
        <w:tc>
          <w:tcPr>
            <w:tcW w:w="1641" w:type="dxa"/>
            <w:noWrap/>
          </w:tcPr>
          <w:p w14:paraId="1E822517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01D5B46F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E77A7F7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F739DED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17E6CEF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A25CC84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6723A690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636B20" w:rsidRPr="00963F4D" w14:paraId="7858574F" w14:textId="77777777" w:rsidTr="005F79B5">
        <w:trPr>
          <w:jc w:val="center"/>
        </w:trPr>
        <w:tc>
          <w:tcPr>
            <w:tcW w:w="1641" w:type="dxa"/>
            <w:noWrap/>
          </w:tcPr>
          <w:p w14:paraId="3C343628" w14:textId="77777777" w:rsidR="00636B20" w:rsidRDefault="00636B20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3A0E69B5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5FA220A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7F8B8F0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BDBD131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AF4FDF8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30" w:type="dxa"/>
          </w:tcPr>
          <w:p w14:paraId="03C003A4" w14:textId="77777777" w:rsidR="00636B20" w:rsidRPr="00A73169" w:rsidRDefault="00636B2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7C084EBF" w14:textId="1F1A8AFC" w:rsidR="00636B20" w:rsidRPr="00AD0EBB" w:rsidRDefault="00636B20" w:rsidP="00636B20">
      <w:pPr>
        <w:pStyle w:val="EpgrafeTablas"/>
      </w:pPr>
      <w:bookmarkStart w:id="13" w:name="_Toc219710512"/>
      <w:bookmarkStart w:id="14" w:name="_Toc219716946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C4621B">
        <w:rPr>
          <w:noProof/>
        </w:rPr>
        <w:t>6</w:t>
      </w:r>
      <w:r w:rsidRPr="00AD0EBB">
        <w:fldChar w:fldCharType="end"/>
      </w:r>
      <w:r w:rsidRPr="00AD0EBB">
        <w:t xml:space="preserve"> </w:t>
      </w:r>
      <w:r>
        <w:t>–</w:t>
      </w:r>
      <w:r w:rsidRPr="00AD0EBB">
        <w:t xml:space="preserve"> </w:t>
      </w:r>
      <w:r>
        <w:t>Resultado Sonar JavaScript</w:t>
      </w:r>
      <w:bookmarkEnd w:id="13"/>
      <w:bookmarkEnd w:id="14"/>
    </w:p>
    <w:p w14:paraId="5EDD9F02" w14:textId="3AD05E7F" w:rsidR="00AF23D9" w:rsidRDefault="00511B9D" w:rsidP="00473598">
      <w:pPr>
        <w:rPr>
          <w:rFonts w:cstheme="majorHAnsi"/>
          <w:color w:val="191E23" w:themeColor="text1" w:themeShade="80"/>
          <w:szCs w:val="22"/>
        </w:rPr>
      </w:pPr>
      <w:r w:rsidRPr="00511B9D">
        <w:rPr>
          <w:rFonts w:cstheme="majorHAnsi"/>
          <w:color w:val="191E23" w:themeColor="text1" w:themeShade="80"/>
          <w:szCs w:val="22"/>
        </w:rPr>
        <w:t>Resumen de revisión cualitativa de código</w:t>
      </w:r>
    </w:p>
    <w:tbl>
      <w:tblPr>
        <w:tblW w:w="10343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8526"/>
        <w:gridCol w:w="1817"/>
      </w:tblGrid>
      <w:tr w:rsidR="00473598" w:rsidRPr="00AD0EBB" w14:paraId="5D600018" w14:textId="77777777" w:rsidTr="00DB03E5">
        <w:trPr>
          <w:trHeight w:val="397"/>
          <w:tblHeader/>
          <w:jc w:val="center"/>
        </w:trPr>
        <w:tc>
          <w:tcPr>
            <w:tcW w:w="8526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08DE09B0" w14:textId="3A51B167" w:rsidR="00473598" w:rsidRPr="00AD0EBB" w:rsidRDefault="00511B9D" w:rsidP="00F754C2">
            <w:pPr>
              <w:pStyle w:val="TablaTtulo1"/>
            </w:pPr>
            <w:r>
              <w:t>Descripción</w:t>
            </w:r>
          </w:p>
        </w:tc>
        <w:tc>
          <w:tcPr>
            <w:tcW w:w="181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6143BEE7" w14:textId="77777777" w:rsidR="0093133B" w:rsidRDefault="0093133B" w:rsidP="00F754C2">
            <w:pPr>
              <w:pStyle w:val="TablaTtulo1"/>
            </w:pPr>
            <w:r>
              <w:t xml:space="preserve">Página con el </w:t>
            </w:r>
          </w:p>
          <w:p w14:paraId="49264CE0" w14:textId="338DC823" w:rsidR="00473598" w:rsidRPr="00AD0EBB" w:rsidRDefault="0093133B" w:rsidP="00F754C2">
            <w:pPr>
              <w:pStyle w:val="TablaTtulo1"/>
            </w:pPr>
            <w:r>
              <w:t>detalle</w:t>
            </w:r>
          </w:p>
        </w:tc>
      </w:tr>
      <w:tr w:rsidR="00473598" w:rsidRPr="00963F4D" w14:paraId="7BB39469" w14:textId="77777777" w:rsidTr="00DB03E5">
        <w:trPr>
          <w:jc w:val="center"/>
        </w:trPr>
        <w:tc>
          <w:tcPr>
            <w:tcW w:w="8526" w:type="dxa"/>
            <w:noWrap/>
          </w:tcPr>
          <w:p w14:paraId="46F086F0" w14:textId="64B90D25" w:rsidR="00473598" w:rsidRPr="00A73169" w:rsidRDefault="00473598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817" w:type="dxa"/>
            <w:noWrap/>
            <w:vAlign w:val="center"/>
          </w:tcPr>
          <w:p w14:paraId="14758673" w14:textId="40E322C1" w:rsidR="00473598" w:rsidRPr="00A73169" w:rsidRDefault="00473598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473598" w:rsidRPr="00963F4D" w14:paraId="36F01DF2" w14:textId="77777777" w:rsidTr="00DB03E5">
        <w:trPr>
          <w:jc w:val="center"/>
        </w:trPr>
        <w:tc>
          <w:tcPr>
            <w:tcW w:w="8526" w:type="dxa"/>
            <w:noWrap/>
          </w:tcPr>
          <w:p w14:paraId="3351678C" w14:textId="13C7F4E6" w:rsidR="00473598" w:rsidRPr="00A73169" w:rsidRDefault="00473598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817" w:type="dxa"/>
            <w:noWrap/>
            <w:vAlign w:val="center"/>
          </w:tcPr>
          <w:p w14:paraId="54FE32CF" w14:textId="2A3A25C6" w:rsidR="00473598" w:rsidRPr="00A73169" w:rsidRDefault="00473598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34B99239" w14:textId="174CE69C" w:rsidR="00473598" w:rsidRPr="00AD0EBB" w:rsidRDefault="00473598" w:rsidP="00473598">
      <w:pPr>
        <w:pStyle w:val="EpgrafeTablas"/>
      </w:pPr>
      <w:bookmarkStart w:id="15" w:name="_Toc219710513"/>
      <w:bookmarkStart w:id="16" w:name="_Toc219716947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067B0E">
        <w:rPr>
          <w:noProof/>
        </w:rPr>
        <w:t>7</w:t>
      </w:r>
      <w:r w:rsidRPr="00AD0EBB">
        <w:fldChar w:fldCharType="end"/>
      </w:r>
      <w:r w:rsidRPr="00AD0EBB">
        <w:t xml:space="preserve"> </w:t>
      </w:r>
      <w:r w:rsidR="00067B0E">
        <w:t>–</w:t>
      </w:r>
      <w:r w:rsidRPr="00AD0EBB">
        <w:t xml:space="preserve"> </w:t>
      </w:r>
      <w:r w:rsidR="00067B0E">
        <w:t>Resumen Revisión Cualitativa</w:t>
      </w:r>
      <w:r w:rsidR="00A112E1">
        <w:t xml:space="preserve"> Código</w:t>
      </w:r>
      <w:bookmarkEnd w:id="15"/>
      <w:bookmarkEnd w:id="16"/>
    </w:p>
    <w:p w14:paraId="2315878A" w14:textId="193E2948" w:rsidR="00AC2B47" w:rsidRDefault="00AC2B47" w:rsidP="00AC2B47">
      <w:pPr>
        <w:rPr>
          <w:rFonts w:cstheme="majorHAnsi"/>
          <w:color w:val="191E23" w:themeColor="text1" w:themeShade="80"/>
          <w:szCs w:val="22"/>
        </w:rPr>
      </w:pPr>
      <w:r w:rsidRPr="00511B9D">
        <w:rPr>
          <w:rFonts w:cstheme="majorHAnsi"/>
          <w:color w:val="191E23" w:themeColor="text1" w:themeShade="80"/>
          <w:szCs w:val="22"/>
        </w:rPr>
        <w:t xml:space="preserve">Resumen de </w:t>
      </w:r>
      <w:r>
        <w:rPr>
          <w:rFonts w:cstheme="majorHAnsi"/>
          <w:color w:val="191E23" w:themeColor="text1" w:themeShade="80"/>
          <w:szCs w:val="22"/>
        </w:rPr>
        <w:t xml:space="preserve">cobertura </w:t>
      </w:r>
      <w:proofErr w:type="gramStart"/>
      <w:r>
        <w:rPr>
          <w:rFonts w:cstheme="majorHAnsi"/>
          <w:color w:val="191E23" w:themeColor="text1" w:themeShade="80"/>
          <w:szCs w:val="22"/>
        </w:rPr>
        <w:t>de test</w:t>
      </w:r>
      <w:proofErr w:type="gramEnd"/>
      <w:r>
        <w:rPr>
          <w:rFonts w:cstheme="majorHAnsi"/>
          <w:color w:val="191E23" w:themeColor="text1" w:themeShade="80"/>
          <w:szCs w:val="22"/>
        </w:rPr>
        <w:t xml:space="preserve"> unitarios</w:t>
      </w:r>
    </w:p>
    <w:tbl>
      <w:tblPr>
        <w:tblW w:w="6796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581"/>
        <w:gridCol w:w="1581"/>
        <w:gridCol w:w="1817"/>
        <w:gridCol w:w="1817"/>
      </w:tblGrid>
      <w:tr w:rsidR="00AC2B47" w:rsidRPr="00AD0EBB" w14:paraId="578F68D5" w14:textId="7A3046D4" w:rsidTr="009E53EA">
        <w:trPr>
          <w:trHeight w:val="397"/>
          <w:tblHeader/>
          <w:jc w:val="center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</w:tcPr>
          <w:p w14:paraId="5C6AF551" w14:textId="77777777" w:rsidR="00AC2B47" w:rsidRDefault="00AC2B47" w:rsidP="00F754C2">
            <w:pPr>
              <w:pStyle w:val="TablaTtulo1"/>
            </w:pPr>
          </w:p>
        </w:tc>
        <w:tc>
          <w:tcPr>
            <w:tcW w:w="5215" w:type="dxa"/>
            <w:gridSpan w:val="3"/>
            <w:tcBorders>
              <w:left w:val="nil"/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291A280E" w14:textId="2D317C48" w:rsidR="00AC2B47" w:rsidRDefault="00AC2B47" w:rsidP="00F754C2">
            <w:pPr>
              <w:pStyle w:val="TablaTtulo1"/>
            </w:pPr>
            <w:r>
              <w:t>cobertura de test</w:t>
            </w:r>
          </w:p>
        </w:tc>
      </w:tr>
      <w:tr w:rsidR="00AC2B47" w:rsidRPr="00AD0EBB" w14:paraId="0B6BC3AA" w14:textId="63FE2169" w:rsidTr="009E53EA">
        <w:trPr>
          <w:trHeight w:val="397"/>
          <w:tblHeader/>
          <w:jc w:val="center"/>
        </w:trPr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</w:tcPr>
          <w:p w14:paraId="6AD59166" w14:textId="77777777" w:rsidR="00AC2B47" w:rsidRDefault="00AC2B47" w:rsidP="00F754C2">
            <w:pPr>
              <w:pStyle w:val="TablaTtulo1"/>
            </w:pPr>
          </w:p>
        </w:tc>
        <w:tc>
          <w:tcPr>
            <w:tcW w:w="1581" w:type="dxa"/>
            <w:tcBorders>
              <w:left w:val="nil"/>
              <w:bottom w:val="single" w:sz="6" w:space="0" w:color="717074"/>
              <w:right w:val="single" w:sz="6" w:space="0" w:color="FFFFFF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6E7B7C93" w14:textId="77777777" w:rsidR="00AC2B47" w:rsidRDefault="00AC2B47" w:rsidP="00F754C2">
            <w:pPr>
              <w:pStyle w:val="TablaTtulo1"/>
            </w:pPr>
            <w:r>
              <w:t>cobertura</w:t>
            </w:r>
          </w:p>
          <w:p w14:paraId="0BFD8D81" w14:textId="3088BCB9" w:rsidR="00AC2B47" w:rsidRPr="00AD0EBB" w:rsidRDefault="00AC2B47" w:rsidP="00F754C2">
            <w:pPr>
              <w:pStyle w:val="TablaTtulo1"/>
            </w:pPr>
            <w:r>
              <w:t>total</w:t>
            </w:r>
          </w:p>
        </w:tc>
        <w:tc>
          <w:tcPr>
            <w:tcW w:w="181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4810E1A9" w14:textId="77777777" w:rsidR="00AC2B47" w:rsidRDefault="00AC2B47" w:rsidP="00F754C2">
            <w:pPr>
              <w:pStyle w:val="TablaTtulo1"/>
            </w:pPr>
            <w:r>
              <w:t>cobertura</w:t>
            </w:r>
          </w:p>
          <w:p w14:paraId="0821955D" w14:textId="1923AD24" w:rsidR="00AC2B47" w:rsidRPr="00AD0EBB" w:rsidRDefault="00AC2B47" w:rsidP="00F754C2">
            <w:pPr>
              <w:pStyle w:val="TablaTtulo1"/>
            </w:pPr>
            <w:r>
              <w:t>de linea</w:t>
            </w:r>
          </w:p>
        </w:tc>
        <w:tc>
          <w:tcPr>
            <w:tcW w:w="1817" w:type="dxa"/>
            <w:shd w:val="clear" w:color="auto" w:fill="074E8E" w:themeFill="text2"/>
            <w:vAlign w:val="center"/>
          </w:tcPr>
          <w:p w14:paraId="5364798F" w14:textId="77777777" w:rsidR="00AC2B47" w:rsidRDefault="00AC2B47" w:rsidP="00AC2B47">
            <w:pPr>
              <w:pStyle w:val="TablaTtulo1"/>
            </w:pPr>
            <w:r>
              <w:t>Cobertura</w:t>
            </w:r>
          </w:p>
          <w:p w14:paraId="2754AD96" w14:textId="50B10245" w:rsidR="00AC2B47" w:rsidRDefault="00AC2B47" w:rsidP="00AC2B47">
            <w:pPr>
              <w:pStyle w:val="TablaTtulo1"/>
            </w:pPr>
            <w:r>
              <w:t>de rama</w:t>
            </w:r>
          </w:p>
        </w:tc>
      </w:tr>
      <w:tr w:rsidR="00AC2B47" w:rsidRPr="00963F4D" w14:paraId="0D72E74A" w14:textId="36303281" w:rsidTr="009E53EA">
        <w:trPr>
          <w:jc w:val="center"/>
        </w:trPr>
        <w:tc>
          <w:tcPr>
            <w:tcW w:w="1581" w:type="dxa"/>
            <w:tcBorders>
              <w:top w:val="nil"/>
            </w:tcBorders>
            <w:shd w:val="clear" w:color="auto" w:fill="074E8E" w:themeFill="text2"/>
            <w:vAlign w:val="center"/>
          </w:tcPr>
          <w:p w14:paraId="2F604202" w14:textId="6621C1DD" w:rsidR="00AC2B47" w:rsidRPr="009E53EA" w:rsidRDefault="00AC2B47" w:rsidP="009E53EA">
            <w:pPr>
              <w:pStyle w:val="TablaTtulo1"/>
            </w:pPr>
            <w:r w:rsidRPr="009E53EA">
              <w:t>Sonar</w:t>
            </w:r>
          </w:p>
        </w:tc>
        <w:tc>
          <w:tcPr>
            <w:tcW w:w="1581" w:type="dxa"/>
            <w:noWrap/>
          </w:tcPr>
          <w:p w14:paraId="403E110C" w14:textId="0A245868" w:rsidR="00AC2B47" w:rsidRPr="00A73169" w:rsidRDefault="00AC2B47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817" w:type="dxa"/>
            <w:noWrap/>
            <w:vAlign w:val="center"/>
          </w:tcPr>
          <w:p w14:paraId="2820CD5B" w14:textId="77777777" w:rsidR="00AC2B47" w:rsidRPr="00A73169" w:rsidRDefault="00AC2B47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817" w:type="dxa"/>
          </w:tcPr>
          <w:p w14:paraId="720E5A6C" w14:textId="77777777" w:rsidR="00AC2B47" w:rsidRPr="00A73169" w:rsidRDefault="00AC2B47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AC2B47" w:rsidRPr="00963F4D" w14:paraId="5AF8A18D" w14:textId="1DFBABA7" w:rsidTr="009E53EA">
        <w:trPr>
          <w:jc w:val="center"/>
        </w:trPr>
        <w:tc>
          <w:tcPr>
            <w:tcW w:w="1581" w:type="dxa"/>
            <w:shd w:val="clear" w:color="auto" w:fill="074E8E" w:themeFill="text2"/>
            <w:vAlign w:val="center"/>
          </w:tcPr>
          <w:p w14:paraId="43B38D45" w14:textId="497FFA6B" w:rsidR="00AC2B47" w:rsidRPr="009E53EA" w:rsidRDefault="009E53EA" w:rsidP="009E53EA">
            <w:pPr>
              <w:pStyle w:val="TablaTtulo1"/>
            </w:pPr>
            <w:r w:rsidRPr="009E53EA">
              <w:t>JaCoCo</w:t>
            </w:r>
          </w:p>
        </w:tc>
        <w:tc>
          <w:tcPr>
            <w:tcW w:w="1581" w:type="dxa"/>
            <w:noWrap/>
          </w:tcPr>
          <w:p w14:paraId="0C1FC373" w14:textId="786B33EA" w:rsidR="00AC2B47" w:rsidRPr="00A73169" w:rsidRDefault="00AC2B47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817" w:type="dxa"/>
            <w:noWrap/>
            <w:vAlign w:val="center"/>
          </w:tcPr>
          <w:p w14:paraId="3999C3C8" w14:textId="77777777" w:rsidR="00AC2B47" w:rsidRPr="00A73169" w:rsidRDefault="00AC2B47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817" w:type="dxa"/>
          </w:tcPr>
          <w:p w14:paraId="5AF4E907" w14:textId="77777777" w:rsidR="00AC2B47" w:rsidRPr="00A73169" w:rsidRDefault="00AC2B47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0F5A8C85" w14:textId="7784B97A" w:rsidR="00AC2B47" w:rsidRPr="00AD0EBB" w:rsidRDefault="00AC2B47" w:rsidP="00AC2B47">
      <w:pPr>
        <w:pStyle w:val="EpgrafeTablas"/>
      </w:pPr>
      <w:bookmarkStart w:id="17" w:name="_Toc219710514"/>
      <w:bookmarkStart w:id="18" w:name="_Toc219716948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A112E1">
        <w:rPr>
          <w:noProof/>
        </w:rPr>
        <w:t>8</w:t>
      </w:r>
      <w:r w:rsidRPr="00AD0EBB">
        <w:fldChar w:fldCharType="end"/>
      </w:r>
      <w:r w:rsidRPr="00AD0EBB">
        <w:t xml:space="preserve"> </w:t>
      </w:r>
      <w:r>
        <w:t>–</w:t>
      </w:r>
      <w:r w:rsidRPr="00AD0EBB">
        <w:t xml:space="preserve"> </w:t>
      </w:r>
      <w:r>
        <w:t xml:space="preserve">Resumen </w:t>
      </w:r>
      <w:r w:rsidR="00A112E1">
        <w:t xml:space="preserve">Cobertura </w:t>
      </w:r>
      <w:proofErr w:type="spellStart"/>
      <w:r w:rsidR="00A112E1">
        <w:t>Tests</w:t>
      </w:r>
      <w:bookmarkEnd w:id="17"/>
      <w:bookmarkEnd w:id="18"/>
      <w:proofErr w:type="spellEnd"/>
    </w:p>
    <w:p w14:paraId="4A9892E1" w14:textId="721C5FB3" w:rsidR="00A112E1" w:rsidRDefault="00A112E1" w:rsidP="00A112E1">
      <w:pPr>
        <w:rPr>
          <w:rFonts w:cstheme="majorHAnsi"/>
          <w:color w:val="191E23" w:themeColor="text1" w:themeShade="80"/>
          <w:szCs w:val="22"/>
        </w:rPr>
      </w:pPr>
      <w:r w:rsidRPr="00511B9D">
        <w:rPr>
          <w:rFonts w:cstheme="majorHAnsi"/>
          <w:color w:val="191E23" w:themeColor="text1" w:themeShade="80"/>
          <w:szCs w:val="22"/>
        </w:rPr>
        <w:t xml:space="preserve">Resumen de revisión cualitativa </w:t>
      </w:r>
      <w:proofErr w:type="gramStart"/>
      <w:r w:rsidRPr="00511B9D">
        <w:rPr>
          <w:rFonts w:cstheme="majorHAnsi"/>
          <w:color w:val="191E23" w:themeColor="text1" w:themeShade="80"/>
          <w:szCs w:val="22"/>
        </w:rPr>
        <w:t xml:space="preserve">de </w:t>
      </w:r>
      <w:r>
        <w:rPr>
          <w:rFonts w:cstheme="majorHAnsi"/>
          <w:color w:val="191E23" w:themeColor="text1" w:themeShade="80"/>
          <w:szCs w:val="22"/>
        </w:rPr>
        <w:t>test</w:t>
      </w:r>
      <w:proofErr w:type="gramEnd"/>
    </w:p>
    <w:tbl>
      <w:tblPr>
        <w:tblW w:w="10343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8526"/>
        <w:gridCol w:w="1817"/>
      </w:tblGrid>
      <w:tr w:rsidR="00A112E1" w:rsidRPr="00AD0EBB" w14:paraId="4A0FFF5F" w14:textId="77777777" w:rsidTr="00F754C2">
        <w:trPr>
          <w:trHeight w:val="397"/>
          <w:tblHeader/>
          <w:jc w:val="center"/>
        </w:trPr>
        <w:tc>
          <w:tcPr>
            <w:tcW w:w="8526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5A478D7D" w14:textId="77777777" w:rsidR="00A112E1" w:rsidRPr="00AD0EBB" w:rsidRDefault="00A112E1" w:rsidP="00F754C2">
            <w:pPr>
              <w:pStyle w:val="TablaTtulo1"/>
            </w:pPr>
            <w:r>
              <w:t>Descripción</w:t>
            </w:r>
          </w:p>
        </w:tc>
        <w:tc>
          <w:tcPr>
            <w:tcW w:w="181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060BE6C1" w14:textId="77777777" w:rsidR="00A112E1" w:rsidRDefault="00A112E1" w:rsidP="00F754C2">
            <w:pPr>
              <w:pStyle w:val="TablaTtulo1"/>
            </w:pPr>
            <w:r>
              <w:t xml:space="preserve">Página con el </w:t>
            </w:r>
          </w:p>
          <w:p w14:paraId="11A034A3" w14:textId="77777777" w:rsidR="00A112E1" w:rsidRPr="00AD0EBB" w:rsidRDefault="00A112E1" w:rsidP="00F754C2">
            <w:pPr>
              <w:pStyle w:val="TablaTtulo1"/>
            </w:pPr>
            <w:r>
              <w:t>detalle</w:t>
            </w:r>
          </w:p>
        </w:tc>
      </w:tr>
      <w:tr w:rsidR="00A112E1" w:rsidRPr="00963F4D" w14:paraId="0BE05CAA" w14:textId="77777777" w:rsidTr="00F754C2">
        <w:trPr>
          <w:jc w:val="center"/>
        </w:trPr>
        <w:tc>
          <w:tcPr>
            <w:tcW w:w="8526" w:type="dxa"/>
            <w:noWrap/>
          </w:tcPr>
          <w:p w14:paraId="62C4B527" w14:textId="77777777" w:rsidR="00A112E1" w:rsidRPr="00A73169" w:rsidRDefault="00A112E1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817" w:type="dxa"/>
            <w:noWrap/>
            <w:vAlign w:val="center"/>
          </w:tcPr>
          <w:p w14:paraId="2F668A9C" w14:textId="77777777" w:rsidR="00A112E1" w:rsidRPr="00A73169" w:rsidRDefault="00A112E1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A112E1" w:rsidRPr="00963F4D" w14:paraId="44670290" w14:textId="77777777" w:rsidTr="00F754C2">
        <w:trPr>
          <w:jc w:val="center"/>
        </w:trPr>
        <w:tc>
          <w:tcPr>
            <w:tcW w:w="8526" w:type="dxa"/>
            <w:noWrap/>
          </w:tcPr>
          <w:p w14:paraId="394F9F01" w14:textId="77777777" w:rsidR="00A112E1" w:rsidRPr="00A73169" w:rsidRDefault="00A112E1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817" w:type="dxa"/>
            <w:noWrap/>
            <w:vAlign w:val="center"/>
          </w:tcPr>
          <w:p w14:paraId="3E93BA83" w14:textId="77777777" w:rsidR="00A112E1" w:rsidRPr="00A73169" w:rsidRDefault="00A112E1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3EDA3963" w14:textId="2A3995BF" w:rsidR="00A112E1" w:rsidRPr="00AD0EBB" w:rsidRDefault="00A112E1" w:rsidP="00A112E1">
      <w:pPr>
        <w:pStyle w:val="EpgrafeTablas"/>
      </w:pPr>
      <w:bookmarkStart w:id="19" w:name="_Toc219710515"/>
      <w:bookmarkStart w:id="20" w:name="_Toc219716949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>
        <w:rPr>
          <w:noProof/>
        </w:rPr>
        <w:t>9</w:t>
      </w:r>
      <w:r w:rsidRPr="00AD0EBB">
        <w:fldChar w:fldCharType="end"/>
      </w:r>
      <w:r w:rsidRPr="00AD0EBB">
        <w:t xml:space="preserve"> </w:t>
      </w:r>
      <w:r>
        <w:t>–</w:t>
      </w:r>
      <w:r w:rsidRPr="00AD0EBB">
        <w:t xml:space="preserve"> </w:t>
      </w:r>
      <w:r>
        <w:t>Resumen Revisión Cualitativa Test Unitarios</w:t>
      </w:r>
      <w:bookmarkEnd w:id="19"/>
      <w:bookmarkEnd w:id="20"/>
    </w:p>
    <w:p w14:paraId="6834FB33" w14:textId="48855758" w:rsidR="00A112E1" w:rsidRDefault="00A112E1" w:rsidP="00A112E1">
      <w:pPr>
        <w:rPr>
          <w:rFonts w:cstheme="majorHAnsi"/>
          <w:color w:val="191E23" w:themeColor="text1" w:themeShade="80"/>
          <w:szCs w:val="22"/>
        </w:rPr>
      </w:pPr>
      <w:r w:rsidRPr="00511B9D">
        <w:rPr>
          <w:rFonts w:cstheme="majorHAnsi"/>
          <w:color w:val="191E23" w:themeColor="text1" w:themeShade="80"/>
          <w:szCs w:val="22"/>
        </w:rPr>
        <w:t xml:space="preserve">Resumen de </w:t>
      </w:r>
      <w:r>
        <w:rPr>
          <w:rFonts w:cstheme="majorHAnsi"/>
          <w:color w:val="191E23" w:themeColor="text1" w:themeShade="80"/>
          <w:szCs w:val="22"/>
        </w:rPr>
        <w:t>no conformidades abiertas</w:t>
      </w:r>
    </w:p>
    <w:tbl>
      <w:tblPr>
        <w:tblW w:w="10245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095"/>
        <w:gridCol w:w="6452"/>
        <w:gridCol w:w="1698"/>
      </w:tblGrid>
      <w:tr w:rsidR="00163A60" w:rsidRPr="00AD0EBB" w14:paraId="0441CA75" w14:textId="77777777" w:rsidTr="00163A60">
        <w:trPr>
          <w:trHeight w:val="397"/>
          <w:tblHeader/>
          <w:jc w:val="center"/>
        </w:trPr>
        <w:tc>
          <w:tcPr>
            <w:tcW w:w="2095" w:type="dxa"/>
            <w:shd w:val="clear" w:color="auto" w:fill="074E8E" w:themeFill="text2"/>
            <w:vAlign w:val="center"/>
          </w:tcPr>
          <w:p w14:paraId="35A5B71E" w14:textId="78E8C51F" w:rsidR="00163A60" w:rsidRDefault="00163A60" w:rsidP="00163A60">
            <w:pPr>
              <w:pStyle w:val="TablaTtulo1"/>
            </w:pPr>
            <w:r>
              <w:t>No Conformidad</w:t>
            </w:r>
          </w:p>
        </w:tc>
        <w:tc>
          <w:tcPr>
            <w:tcW w:w="6452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5395C38B" w14:textId="7DCCD21E" w:rsidR="00163A60" w:rsidRPr="00AD0EBB" w:rsidRDefault="00163A60" w:rsidP="00F754C2">
            <w:pPr>
              <w:pStyle w:val="TablaTtulo1"/>
            </w:pPr>
            <w:r>
              <w:t>Descripción</w:t>
            </w:r>
          </w:p>
        </w:tc>
        <w:tc>
          <w:tcPr>
            <w:tcW w:w="1698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074E8E" w:themeFill="text2"/>
            <w:noWrap/>
            <w:tcMar>
              <w:top w:w="0" w:type="dxa"/>
            </w:tcMar>
            <w:vAlign w:val="center"/>
          </w:tcPr>
          <w:p w14:paraId="337B9A8A" w14:textId="77777777" w:rsidR="00163A60" w:rsidRDefault="00163A60" w:rsidP="00F754C2">
            <w:pPr>
              <w:pStyle w:val="TablaTtulo1"/>
            </w:pPr>
            <w:r>
              <w:t xml:space="preserve">Página con el </w:t>
            </w:r>
          </w:p>
          <w:p w14:paraId="27E48151" w14:textId="77777777" w:rsidR="00163A60" w:rsidRPr="00AD0EBB" w:rsidRDefault="00163A60" w:rsidP="00F754C2">
            <w:pPr>
              <w:pStyle w:val="TablaTtulo1"/>
            </w:pPr>
            <w:r>
              <w:t>detalle</w:t>
            </w:r>
          </w:p>
        </w:tc>
      </w:tr>
      <w:tr w:rsidR="00163A60" w:rsidRPr="00963F4D" w14:paraId="3C21844C" w14:textId="77777777" w:rsidTr="00163A60">
        <w:trPr>
          <w:jc w:val="center"/>
        </w:trPr>
        <w:tc>
          <w:tcPr>
            <w:tcW w:w="2095" w:type="dxa"/>
          </w:tcPr>
          <w:p w14:paraId="0D595A92" w14:textId="77777777" w:rsidR="00163A60" w:rsidRPr="00A73169" w:rsidRDefault="00163A6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6452" w:type="dxa"/>
            <w:noWrap/>
          </w:tcPr>
          <w:p w14:paraId="6B00AFA9" w14:textId="36AFB256" w:rsidR="00163A60" w:rsidRPr="00A73169" w:rsidRDefault="00163A6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98" w:type="dxa"/>
            <w:noWrap/>
            <w:vAlign w:val="center"/>
          </w:tcPr>
          <w:p w14:paraId="145FD956" w14:textId="77777777" w:rsidR="00163A60" w:rsidRPr="00A73169" w:rsidRDefault="00163A6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163A60" w:rsidRPr="00963F4D" w14:paraId="416AD8C7" w14:textId="77777777" w:rsidTr="00163A60">
        <w:trPr>
          <w:jc w:val="center"/>
        </w:trPr>
        <w:tc>
          <w:tcPr>
            <w:tcW w:w="2095" w:type="dxa"/>
          </w:tcPr>
          <w:p w14:paraId="10FE6B39" w14:textId="77777777" w:rsidR="00163A60" w:rsidRPr="00A73169" w:rsidRDefault="00163A6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6452" w:type="dxa"/>
            <w:noWrap/>
          </w:tcPr>
          <w:p w14:paraId="6CDD1918" w14:textId="3CFB5526" w:rsidR="00163A60" w:rsidRPr="00A73169" w:rsidRDefault="00163A6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98" w:type="dxa"/>
            <w:noWrap/>
            <w:vAlign w:val="center"/>
          </w:tcPr>
          <w:p w14:paraId="7918A47A" w14:textId="77777777" w:rsidR="00163A60" w:rsidRPr="00A73169" w:rsidRDefault="00163A6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3B0B18E5" w14:textId="7B15968F" w:rsidR="00A112E1" w:rsidRPr="00AD0EBB" w:rsidRDefault="00A112E1" w:rsidP="00A112E1">
      <w:pPr>
        <w:pStyle w:val="EpgrafeTablas"/>
      </w:pPr>
      <w:bookmarkStart w:id="21" w:name="_Toc219710516"/>
      <w:bookmarkStart w:id="22" w:name="_Toc219716950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>
        <w:rPr>
          <w:noProof/>
        </w:rPr>
        <w:t>10</w:t>
      </w:r>
      <w:r w:rsidRPr="00AD0EBB">
        <w:fldChar w:fldCharType="end"/>
      </w:r>
      <w:r w:rsidRPr="00AD0EBB">
        <w:t xml:space="preserve"> </w:t>
      </w:r>
      <w:r>
        <w:t>–</w:t>
      </w:r>
      <w:r w:rsidRPr="00AD0EBB">
        <w:t xml:space="preserve"> </w:t>
      </w:r>
      <w:r>
        <w:t>Resumen No Conformidades</w:t>
      </w:r>
      <w:bookmarkEnd w:id="21"/>
      <w:bookmarkEnd w:id="22"/>
    </w:p>
    <w:p w14:paraId="7199F23B" w14:textId="5AEA8D63" w:rsidR="00473598" w:rsidRPr="00A73169" w:rsidRDefault="00EF0559" w:rsidP="00473598">
      <w:pPr>
        <w:rPr>
          <w:rFonts w:cstheme="majorHAnsi"/>
          <w:color w:val="191E23" w:themeColor="text1" w:themeShade="80"/>
          <w:szCs w:val="22"/>
        </w:rPr>
      </w:pPr>
      <w:r w:rsidRPr="00EF0559">
        <w:rPr>
          <w:rFonts w:cstheme="majorHAnsi"/>
          <w:color w:val="191E23" w:themeColor="text1" w:themeShade="80"/>
          <w:szCs w:val="22"/>
        </w:rPr>
        <w:t>En el fichero Excel &lt;Enlace a la Excel del anexo&gt; se incluye el detalle de los problemas detectados</w:t>
      </w:r>
    </w:p>
    <w:p w14:paraId="1620E36C" w14:textId="7BEC6F6C" w:rsidR="00E62A4D" w:rsidRPr="00A73169" w:rsidRDefault="003A688F" w:rsidP="00E62A4D">
      <w:pPr>
        <w:pStyle w:val="Ttulo1"/>
        <w:rPr>
          <w:rFonts w:cstheme="majorHAnsi"/>
          <w:color w:val="191E23" w:themeColor="text1" w:themeShade="80"/>
          <w:sz w:val="32"/>
          <w:szCs w:val="22"/>
          <w:lang w:val="es-ES_tradnl"/>
        </w:rPr>
      </w:pPr>
      <w:r>
        <w:rPr>
          <w:rFonts w:cstheme="majorHAnsi"/>
          <w:color w:val="191E23" w:themeColor="text1" w:themeShade="80"/>
          <w:szCs w:val="22"/>
        </w:rPr>
        <w:br w:type="page"/>
      </w:r>
      <w:bookmarkStart w:id="23" w:name="_Toc219716976"/>
      <w:r w:rsidR="00DB4469">
        <w:rPr>
          <w:rFonts w:cstheme="majorHAnsi"/>
          <w:color w:val="191E23" w:themeColor="text1" w:themeShade="80"/>
          <w:sz w:val="32"/>
          <w:szCs w:val="22"/>
          <w:lang w:val="es-ES_tradnl"/>
        </w:rPr>
        <w:lastRenderedPageBreak/>
        <w:t>Datos de la versión revisada</w:t>
      </w:r>
      <w:bookmarkEnd w:id="23"/>
    </w:p>
    <w:p w14:paraId="56FE9F3B" w14:textId="6CF6FAD4" w:rsidR="00BE4E5D" w:rsidRPr="00BE4E5D" w:rsidRDefault="009D3C97" w:rsidP="00BE4E5D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r>
        <w:rPr>
          <w:rFonts w:cstheme="majorHAnsi"/>
          <w:color w:val="191E23" w:themeColor="text1" w:themeShade="80"/>
          <w:szCs w:val="22"/>
        </w:rPr>
        <w:t>Sistema de Información</w:t>
      </w:r>
      <w:r w:rsidR="00BE4E5D" w:rsidRPr="00BE4E5D">
        <w:rPr>
          <w:rFonts w:cstheme="majorHAnsi"/>
          <w:color w:val="191E23" w:themeColor="text1" w:themeShade="80"/>
          <w:szCs w:val="22"/>
        </w:rPr>
        <w:t xml:space="preserve">: </w:t>
      </w:r>
      <w:proofErr w:type="spellStart"/>
      <w:r w:rsidR="00BE4E5D" w:rsidRPr="00BE4E5D">
        <w:rPr>
          <w:rFonts w:cstheme="majorHAnsi"/>
          <w:color w:val="191E23" w:themeColor="text1" w:themeShade="80"/>
          <w:szCs w:val="22"/>
        </w:rPr>
        <w:t>xxxx</w:t>
      </w:r>
      <w:proofErr w:type="spellEnd"/>
    </w:p>
    <w:p w14:paraId="012F8666" w14:textId="77777777" w:rsidR="00BE4E5D" w:rsidRDefault="00BE4E5D" w:rsidP="00BE4E5D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proofErr w:type="spellStart"/>
      <w:r w:rsidRPr="00BE4E5D">
        <w:rPr>
          <w:rFonts w:cstheme="majorHAnsi"/>
          <w:color w:val="191E23" w:themeColor="text1" w:themeShade="80"/>
          <w:szCs w:val="22"/>
        </w:rPr>
        <w:t>FichaDespliegue</w:t>
      </w:r>
      <w:proofErr w:type="spellEnd"/>
      <w:r w:rsidRPr="00BE4E5D">
        <w:rPr>
          <w:rFonts w:cstheme="majorHAnsi"/>
          <w:color w:val="191E23" w:themeColor="text1" w:themeShade="80"/>
          <w:szCs w:val="22"/>
        </w:rPr>
        <w:t xml:space="preserve">: </w:t>
      </w:r>
      <w:proofErr w:type="spellStart"/>
      <w:r w:rsidRPr="00BE4E5D">
        <w:rPr>
          <w:rFonts w:cstheme="majorHAnsi"/>
          <w:color w:val="191E23" w:themeColor="text1" w:themeShade="80"/>
          <w:szCs w:val="22"/>
        </w:rPr>
        <w:t>xxxx</w:t>
      </w:r>
      <w:proofErr w:type="spellEnd"/>
    </w:p>
    <w:p w14:paraId="1A4DC282" w14:textId="13A9F6EF" w:rsidR="003565C0" w:rsidRPr="00BE4E5D" w:rsidRDefault="0035103E" w:rsidP="00BE4E5D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r>
        <w:rPr>
          <w:rFonts w:cstheme="majorHAnsi"/>
          <w:color w:val="191E23" w:themeColor="text1" w:themeShade="80"/>
          <w:szCs w:val="22"/>
        </w:rPr>
        <w:t>Framework Utilizado:</w:t>
      </w:r>
      <w:r w:rsidR="00247D00">
        <w:rPr>
          <w:rFonts w:cstheme="majorHAnsi"/>
          <w:color w:val="191E23" w:themeColor="text1" w:themeShade="80"/>
          <w:szCs w:val="22"/>
        </w:rPr>
        <w:t xml:space="preserve"> &lt;Milano, </w:t>
      </w:r>
      <w:proofErr w:type="spellStart"/>
      <w:r w:rsidR="00247D00">
        <w:rPr>
          <w:rFonts w:cstheme="majorHAnsi"/>
          <w:color w:val="191E23" w:themeColor="text1" w:themeShade="80"/>
          <w:szCs w:val="22"/>
        </w:rPr>
        <w:t>Mjusticia</w:t>
      </w:r>
      <w:proofErr w:type="spellEnd"/>
      <w:r w:rsidR="00247D00">
        <w:rPr>
          <w:rFonts w:cstheme="majorHAnsi"/>
          <w:color w:val="191E23" w:themeColor="text1" w:themeShade="80"/>
          <w:szCs w:val="22"/>
        </w:rPr>
        <w:t>-Framework, Otro&gt;</w:t>
      </w:r>
    </w:p>
    <w:p w14:paraId="1743B7CC" w14:textId="77777777" w:rsidR="00BE4E5D" w:rsidRPr="00BE4E5D" w:rsidRDefault="00BE4E5D" w:rsidP="00BE4E5D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r w:rsidRPr="00BE4E5D">
        <w:rPr>
          <w:rFonts w:cstheme="majorHAnsi"/>
          <w:color w:val="191E23" w:themeColor="text1" w:themeShade="80"/>
          <w:szCs w:val="22"/>
        </w:rPr>
        <w:t xml:space="preserve">Branch: </w:t>
      </w:r>
      <w:proofErr w:type="spellStart"/>
      <w:r w:rsidRPr="00BE4E5D">
        <w:rPr>
          <w:rFonts w:cstheme="majorHAnsi"/>
          <w:color w:val="191E23" w:themeColor="text1" w:themeShade="80"/>
          <w:szCs w:val="22"/>
        </w:rPr>
        <w:t>xxxx</w:t>
      </w:r>
      <w:proofErr w:type="spellEnd"/>
    </w:p>
    <w:p w14:paraId="1BEEBE31" w14:textId="79BA887F" w:rsidR="00BE4E5D" w:rsidRPr="00BE4E5D" w:rsidRDefault="00BE4E5D" w:rsidP="00BE4E5D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proofErr w:type="spellStart"/>
      <w:r w:rsidRPr="00BE4E5D">
        <w:rPr>
          <w:rFonts w:cstheme="majorHAnsi"/>
          <w:color w:val="191E23" w:themeColor="text1" w:themeShade="80"/>
          <w:szCs w:val="22"/>
        </w:rPr>
        <w:t>PerfilSonar</w:t>
      </w:r>
      <w:proofErr w:type="spellEnd"/>
      <w:r w:rsidRPr="00BE4E5D">
        <w:rPr>
          <w:rFonts w:cstheme="majorHAnsi"/>
          <w:color w:val="191E23" w:themeColor="text1" w:themeShade="80"/>
          <w:szCs w:val="22"/>
        </w:rPr>
        <w:t xml:space="preserve">: </w:t>
      </w:r>
      <w:r w:rsidR="00247D00">
        <w:rPr>
          <w:rFonts w:cstheme="majorHAnsi"/>
          <w:color w:val="191E23" w:themeColor="text1" w:themeShade="80"/>
          <w:szCs w:val="22"/>
        </w:rPr>
        <w:t xml:space="preserve">&lt;Perfil </w:t>
      </w:r>
      <w:r w:rsidR="0025389B">
        <w:rPr>
          <w:rFonts w:cstheme="majorHAnsi"/>
          <w:color w:val="191E23" w:themeColor="text1" w:themeShade="80"/>
          <w:szCs w:val="22"/>
        </w:rPr>
        <w:t>Básico</w:t>
      </w:r>
      <w:r w:rsidR="00247D00">
        <w:rPr>
          <w:rFonts w:cstheme="majorHAnsi"/>
          <w:color w:val="191E23" w:themeColor="text1" w:themeShade="80"/>
          <w:szCs w:val="22"/>
        </w:rPr>
        <w:t>, Perfil Ampliado&gt;</w:t>
      </w:r>
    </w:p>
    <w:p w14:paraId="44AB3932" w14:textId="43CA233E" w:rsidR="00BE4E5D" w:rsidRDefault="00BE4E5D" w:rsidP="00BE4E5D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proofErr w:type="spellStart"/>
      <w:r w:rsidRPr="00BE4E5D">
        <w:rPr>
          <w:rFonts w:cstheme="majorHAnsi"/>
          <w:color w:val="191E23" w:themeColor="text1" w:themeShade="80"/>
          <w:szCs w:val="22"/>
        </w:rPr>
        <w:t>FechaInicioAnalisis</w:t>
      </w:r>
      <w:proofErr w:type="spellEnd"/>
      <w:r w:rsidRPr="00BE4E5D">
        <w:rPr>
          <w:rFonts w:cstheme="majorHAnsi"/>
          <w:color w:val="191E23" w:themeColor="text1" w:themeShade="80"/>
          <w:szCs w:val="22"/>
        </w:rPr>
        <w:t xml:space="preserve">: </w:t>
      </w:r>
      <w:r w:rsidR="00247D00">
        <w:rPr>
          <w:rFonts w:cstheme="majorHAnsi"/>
          <w:color w:val="191E23" w:themeColor="text1" w:themeShade="80"/>
          <w:szCs w:val="22"/>
        </w:rPr>
        <w:t xml:space="preserve"> </w:t>
      </w:r>
      <w:proofErr w:type="spellStart"/>
      <w:r w:rsidR="00247D00">
        <w:rPr>
          <w:rFonts w:cstheme="majorHAnsi"/>
          <w:color w:val="191E23" w:themeColor="text1" w:themeShade="80"/>
          <w:szCs w:val="22"/>
        </w:rPr>
        <w:t>xxx</w:t>
      </w:r>
      <w:proofErr w:type="spellEnd"/>
    </w:p>
    <w:p w14:paraId="65D55FAE" w14:textId="354D0598" w:rsidR="00D53946" w:rsidRDefault="00D53946" w:rsidP="00BE4E5D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r>
        <w:rPr>
          <w:rFonts w:cstheme="majorHAnsi"/>
          <w:color w:val="191E23" w:themeColor="text1" w:themeShade="80"/>
          <w:szCs w:val="22"/>
        </w:rPr>
        <w:t xml:space="preserve">Ejecución </w:t>
      </w:r>
      <w:r w:rsidR="000C679C">
        <w:rPr>
          <w:rFonts w:cstheme="majorHAnsi"/>
          <w:color w:val="191E23" w:themeColor="text1" w:themeShade="80"/>
          <w:szCs w:val="22"/>
        </w:rPr>
        <w:t xml:space="preserve">Job Jenkins: </w:t>
      </w:r>
      <w:proofErr w:type="spellStart"/>
      <w:r w:rsidR="000C679C">
        <w:rPr>
          <w:rFonts w:cstheme="majorHAnsi"/>
          <w:color w:val="191E23" w:themeColor="text1" w:themeShade="80"/>
          <w:szCs w:val="22"/>
        </w:rPr>
        <w:t>xxx</w:t>
      </w:r>
      <w:proofErr w:type="spellEnd"/>
    </w:p>
    <w:p w14:paraId="234D3DE8" w14:textId="61BD878A" w:rsidR="000C679C" w:rsidRDefault="000C679C" w:rsidP="00BE4E5D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proofErr w:type="gramStart"/>
      <w:r>
        <w:rPr>
          <w:rFonts w:cstheme="majorHAnsi"/>
          <w:color w:val="191E23" w:themeColor="text1" w:themeShade="80"/>
          <w:szCs w:val="22"/>
        </w:rPr>
        <w:t>Enlace a Sonar</w:t>
      </w:r>
      <w:proofErr w:type="gramEnd"/>
      <w:r>
        <w:rPr>
          <w:rFonts w:cstheme="majorHAnsi"/>
          <w:color w:val="191E23" w:themeColor="text1" w:themeShade="80"/>
          <w:szCs w:val="22"/>
        </w:rPr>
        <w:t xml:space="preserve">: </w:t>
      </w:r>
      <w:proofErr w:type="spellStart"/>
      <w:r>
        <w:rPr>
          <w:rFonts w:cstheme="majorHAnsi"/>
          <w:color w:val="191E23" w:themeColor="text1" w:themeShade="80"/>
          <w:szCs w:val="22"/>
        </w:rPr>
        <w:t>xxx</w:t>
      </w:r>
      <w:proofErr w:type="spellEnd"/>
    </w:p>
    <w:p w14:paraId="74A53F35" w14:textId="575A779A" w:rsidR="00E62A4D" w:rsidRDefault="00E62A4D" w:rsidP="00BE4E5D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r>
        <w:rPr>
          <w:rFonts w:cstheme="majorHAnsi"/>
          <w:color w:val="191E23" w:themeColor="text1" w:themeShade="80"/>
          <w:szCs w:val="22"/>
        </w:rPr>
        <w:br w:type="page"/>
      </w:r>
    </w:p>
    <w:p w14:paraId="77980CB1" w14:textId="77777777" w:rsidR="003A688F" w:rsidRDefault="003A688F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</w:p>
    <w:p w14:paraId="73FD16F0" w14:textId="2E5085FC" w:rsidR="003A688F" w:rsidRPr="00A73169" w:rsidRDefault="00C14807" w:rsidP="003A688F">
      <w:pPr>
        <w:pStyle w:val="Ttulo1"/>
        <w:rPr>
          <w:rFonts w:cstheme="majorHAnsi"/>
          <w:color w:val="191E23" w:themeColor="text1" w:themeShade="80"/>
          <w:sz w:val="32"/>
          <w:szCs w:val="22"/>
          <w:lang w:val="es-ES_tradnl"/>
        </w:rPr>
      </w:pPr>
      <w:bookmarkStart w:id="24" w:name="_Toc219716977"/>
      <w:r>
        <w:rPr>
          <w:rFonts w:cstheme="majorHAnsi"/>
          <w:color w:val="191E23" w:themeColor="text1" w:themeShade="80"/>
          <w:sz w:val="32"/>
          <w:szCs w:val="22"/>
          <w:lang w:val="es-ES_tradnl"/>
        </w:rPr>
        <w:t>Análisis Cuantitativo del Código: Sonar</w:t>
      </w:r>
      <w:bookmarkEnd w:id="24"/>
    </w:p>
    <w:p w14:paraId="5D35F6B6" w14:textId="4060445D" w:rsidR="002F2302" w:rsidRPr="002F2302" w:rsidRDefault="002F2302" w:rsidP="002F2302">
      <w:pPr>
        <w:rPr>
          <w:rFonts w:cstheme="majorHAnsi"/>
          <w:color w:val="191E23" w:themeColor="text1" w:themeShade="80"/>
          <w:szCs w:val="22"/>
        </w:rPr>
      </w:pPr>
      <w:r w:rsidRPr="002F2302">
        <w:rPr>
          <w:rFonts w:cstheme="majorHAnsi"/>
          <w:color w:val="191E23" w:themeColor="text1" w:themeShade="80"/>
          <w:szCs w:val="22"/>
        </w:rPr>
        <w:t>En este apartado se realizará una revisión de los resultados obtenidos en la revisión automática de Sonar.</w:t>
      </w:r>
      <w:r>
        <w:rPr>
          <w:rFonts w:cstheme="majorHAnsi"/>
          <w:color w:val="191E23" w:themeColor="text1" w:themeShade="80"/>
          <w:szCs w:val="22"/>
        </w:rPr>
        <w:t xml:space="preserve"> </w:t>
      </w:r>
    </w:p>
    <w:p w14:paraId="7A467FFA" w14:textId="77777777" w:rsidR="002F2302" w:rsidRPr="002F2302" w:rsidRDefault="002F2302" w:rsidP="002F2302">
      <w:pPr>
        <w:rPr>
          <w:rFonts w:cstheme="majorHAnsi"/>
          <w:color w:val="191E23" w:themeColor="text1" w:themeShade="80"/>
          <w:szCs w:val="22"/>
        </w:rPr>
      </w:pPr>
      <w:r w:rsidRPr="002F2302">
        <w:rPr>
          <w:rFonts w:cstheme="majorHAnsi"/>
          <w:color w:val="191E23" w:themeColor="text1" w:themeShade="80"/>
          <w:szCs w:val="22"/>
        </w:rPr>
        <w:t>Atendiendo a la ejecución de dicha herramienta obtenemos el informe:</w:t>
      </w:r>
    </w:p>
    <w:p w14:paraId="46637E5C" w14:textId="77777777" w:rsidR="002F2302" w:rsidRDefault="002F2302" w:rsidP="002F2302">
      <w:pPr>
        <w:rPr>
          <w:rFonts w:cstheme="majorHAnsi"/>
          <w:color w:val="191E23" w:themeColor="text1" w:themeShade="80"/>
          <w:szCs w:val="22"/>
        </w:rPr>
      </w:pPr>
      <w:r w:rsidRPr="002F2302">
        <w:rPr>
          <w:rFonts w:cstheme="majorHAnsi"/>
          <w:color w:val="191E23" w:themeColor="text1" w:themeShade="80"/>
          <w:szCs w:val="22"/>
        </w:rPr>
        <w:t>&lt;Captura de pantalla de sonar&gt;</w:t>
      </w:r>
    </w:p>
    <w:p w14:paraId="6824D035" w14:textId="77777777" w:rsidR="000366F5" w:rsidRDefault="000366F5" w:rsidP="000366F5">
      <w:pPr>
        <w:keepNext/>
        <w:jc w:val="center"/>
      </w:pPr>
      <w:r w:rsidRPr="00963F4D">
        <w:rPr>
          <w:rFonts w:cstheme="majorHAnsi"/>
          <w:noProof/>
          <w:szCs w:val="22"/>
          <w:lang w:eastAsia="es-ES"/>
        </w:rPr>
        <w:drawing>
          <wp:inline distT="0" distB="0" distL="0" distR="0" wp14:anchorId="2FB51A27" wp14:editId="51B90F40">
            <wp:extent cx="1971040" cy="1478280"/>
            <wp:effectExtent l="0" t="0" r="0" b="7620"/>
            <wp:docPr id="448637859" name="Imagen 448637859" descr="Imagen de mue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muestra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LightScreen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E003" w14:textId="11671F43" w:rsidR="000366F5" w:rsidRPr="000366F5" w:rsidRDefault="000366F5" w:rsidP="000366F5">
      <w:pPr>
        <w:pStyle w:val="EpigrafeFiguras"/>
      </w:pPr>
      <w:bookmarkStart w:id="25" w:name="_Toc21971696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Resultado Sonar</w:t>
      </w:r>
      <w:bookmarkEnd w:id="25"/>
    </w:p>
    <w:p w14:paraId="4F65F384" w14:textId="22EEB772" w:rsidR="003A688F" w:rsidRDefault="002F2302" w:rsidP="002F2302">
      <w:pPr>
        <w:rPr>
          <w:rFonts w:cstheme="majorHAnsi"/>
          <w:color w:val="191E23" w:themeColor="text1" w:themeShade="80"/>
          <w:szCs w:val="22"/>
        </w:rPr>
      </w:pPr>
      <w:r w:rsidRPr="002F2302">
        <w:rPr>
          <w:rFonts w:cstheme="majorHAnsi"/>
          <w:color w:val="191E23" w:themeColor="text1" w:themeShade="80"/>
          <w:szCs w:val="22"/>
        </w:rPr>
        <w:t>&lt;Si algún rating no se cumple se marcará en rojo&gt;</w:t>
      </w:r>
      <w:r w:rsidR="003A688F" w:rsidRPr="00A73169">
        <w:rPr>
          <w:rFonts w:cstheme="majorHAnsi"/>
          <w:color w:val="191E23" w:themeColor="text1" w:themeShade="80"/>
          <w:szCs w:val="22"/>
        </w:rPr>
        <w:t>.</w:t>
      </w:r>
    </w:p>
    <w:tbl>
      <w:tblPr>
        <w:tblW w:w="9216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4"/>
        <w:gridCol w:w="1008"/>
        <w:gridCol w:w="5954"/>
      </w:tblGrid>
      <w:tr w:rsidR="00446745" w:rsidRPr="00AD0EBB" w14:paraId="2D819473" w14:textId="6408E66B" w:rsidTr="004A7354">
        <w:trPr>
          <w:trHeight w:val="227"/>
          <w:tblHeader/>
          <w:jc w:val="center"/>
        </w:trPr>
        <w:tc>
          <w:tcPr>
            <w:tcW w:w="2254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E3F1FD" w:themeFill="background2"/>
            <w:noWrap/>
            <w:vAlign w:val="center"/>
          </w:tcPr>
          <w:p w14:paraId="2BC29CBF" w14:textId="77777777" w:rsidR="00446745" w:rsidRDefault="00446745" w:rsidP="00F754C2">
            <w:pPr>
              <w:pStyle w:val="TablaTtulo1"/>
              <w:keepNext/>
              <w:keepLines/>
              <w:spacing w:after="0"/>
              <w:rPr>
                <w:rFonts w:asciiTheme="majorHAnsi" w:hAnsiTheme="majorHAnsi" w:cstheme="majorHAnsi"/>
                <w:color w:val="191E23" w:themeColor="text1" w:themeShade="8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color w:val="191E23" w:themeColor="text1" w:themeShade="80"/>
                <w:szCs w:val="20"/>
                <w:lang w:val="es-ES"/>
              </w:rPr>
              <w:t xml:space="preserve">Tipo de </w:t>
            </w:r>
          </w:p>
          <w:p w14:paraId="575D6BF2" w14:textId="635AC19D" w:rsidR="00446745" w:rsidRPr="00A73169" w:rsidRDefault="00446745" w:rsidP="00F754C2">
            <w:pPr>
              <w:pStyle w:val="TablaTtulo1"/>
              <w:keepNext/>
              <w:keepLines/>
              <w:spacing w:after="0"/>
              <w:rPr>
                <w:rFonts w:asciiTheme="majorHAnsi" w:hAnsiTheme="majorHAnsi" w:cstheme="majorHAnsi"/>
                <w:color w:val="191E23" w:themeColor="text1" w:themeShade="8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color w:val="191E23" w:themeColor="text1" w:themeShade="80"/>
                <w:szCs w:val="20"/>
                <w:lang w:val="es-ES"/>
              </w:rPr>
              <w:t>Evidencia</w:t>
            </w:r>
          </w:p>
        </w:tc>
        <w:tc>
          <w:tcPr>
            <w:tcW w:w="1008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E3F1FD" w:themeFill="background2"/>
            <w:vAlign w:val="center"/>
          </w:tcPr>
          <w:p w14:paraId="3603091E" w14:textId="3DB17907" w:rsidR="00446745" w:rsidRPr="00A73169" w:rsidRDefault="00446745" w:rsidP="00F754C2">
            <w:pPr>
              <w:pStyle w:val="TablaTtulo1"/>
              <w:keepNext/>
              <w:keepLines/>
              <w:spacing w:after="0"/>
              <w:rPr>
                <w:rFonts w:asciiTheme="majorHAnsi" w:hAnsiTheme="majorHAnsi" w:cstheme="majorHAnsi"/>
                <w:color w:val="191E23" w:themeColor="text1" w:themeShade="8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color w:val="191E23" w:themeColor="text1" w:themeShade="80"/>
                <w:szCs w:val="20"/>
                <w:lang w:val="es-ES"/>
              </w:rPr>
              <w:t>Rating</w:t>
            </w:r>
          </w:p>
        </w:tc>
        <w:tc>
          <w:tcPr>
            <w:tcW w:w="5954" w:type="dxa"/>
            <w:shd w:val="clear" w:color="auto" w:fill="E3F1FD" w:themeFill="background2"/>
            <w:vAlign w:val="center"/>
          </w:tcPr>
          <w:p w14:paraId="447C920E" w14:textId="475AD6D7" w:rsidR="00446745" w:rsidRPr="00A73169" w:rsidRDefault="00446745" w:rsidP="004A7354">
            <w:pPr>
              <w:pStyle w:val="TablaTtulo1"/>
              <w:keepNext/>
              <w:keepLines/>
              <w:spacing w:after="0"/>
              <w:rPr>
                <w:rFonts w:asciiTheme="majorHAnsi" w:hAnsiTheme="majorHAnsi" w:cstheme="majorHAnsi"/>
                <w:color w:val="191E23" w:themeColor="text1" w:themeShade="8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color w:val="191E23" w:themeColor="text1" w:themeShade="80"/>
                <w:szCs w:val="20"/>
                <w:lang w:val="es-ES"/>
              </w:rPr>
              <w:t>Observaciones</w:t>
            </w:r>
          </w:p>
        </w:tc>
      </w:tr>
      <w:tr w:rsidR="00446745" w:rsidRPr="00963F4D" w14:paraId="42C11F26" w14:textId="0E53098A" w:rsidTr="004A7354">
        <w:trPr>
          <w:jc w:val="center"/>
        </w:trPr>
        <w:tc>
          <w:tcPr>
            <w:tcW w:w="2254" w:type="dxa"/>
            <w:noWrap/>
            <w:vAlign w:val="center"/>
          </w:tcPr>
          <w:p w14:paraId="5F28BD5E" w14:textId="715A3DC4" w:rsidR="00446745" w:rsidRPr="00A73169" w:rsidRDefault="00446745" w:rsidP="00F754C2">
            <w:pPr>
              <w:pStyle w:val="TablaTextoMaysculas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Fiabilidad</w:t>
            </w:r>
          </w:p>
        </w:tc>
        <w:tc>
          <w:tcPr>
            <w:tcW w:w="1008" w:type="dxa"/>
            <w:noWrap/>
            <w:vAlign w:val="center"/>
          </w:tcPr>
          <w:p w14:paraId="38F5A4D4" w14:textId="58DA2E31" w:rsidR="00446745" w:rsidRPr="00A73169" w:rsidRDefault="00446745" w:rsidP="00F754C2">
            <w:pPr>
              <w:pStyle w:val="TablaTextoMaysculas"/>
              <w:rPr>
                <w:color w:val="191E23" w:themeColor="text1" w:themeShade="80"/>
              </w:rPr>
            </w:pPr>
          </w:p>
        </w:tc>
        <w:tc>
          <w:tcPr>
            <w:tcW w:w="5954" w:type="dxa"/>
          </w:tcPr>
          <w:p w14:paraId="22A1AC3B" w14:textId="77777777" w:rsidR="00446745" w:rsidRPr="00A73169" w:rsidRDefault="00446745" w:rsidP="00F754C2">
            <w:pPr>
              <w:pStyle w:val="TablaTextoMaysculas"/>
              <w:rPr>
                <w:color w:val="191E23" w:themeColor="text1" w:themeShade="80"/>
              </w:rPr>
            </w:pPr>
          </w:p>
        </w:tc>
      </w:tr>
      <w:tr w:rsidR="00446745" w:rsidRPr="00963F4D" w14:paraId="5EC8EC8C" w14:textId="676EDBDA" w:rsidTr="004A7354">
        <w:trPr>
          <w:jc w:val="center"/>
        </w:trPr>
        <w:tc>
          <w:tcPr>
            <w:tcW w:w="2254" w:type="dxa"/>
            <w:noWrap/>
            <w:vAlign w:val="center"/>
          </w:tcPr>
          <w:p w14:paraId="05D4CF3F" w14:textId="2F7BF508" w:rsidR="00446745" w:rsidRPr="00A73169" w:rsidRDefault="00446745" w:rsidP="00F754C2">
            <w:pPr>
              <w:pStyle w:val="TablaTextoMaysculas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Seguridad</w:t>
            </w:r>
          </w:p>
        </w:tc>
        <w:tc>
          <w:tcPr>
            <w:tcW w:w="1008" w:type="dxa"/>
            <w:noWrap/>
            <w:vAlign w:val="center"/>
          </w:tcPr>
          <w:p w14:paraId="501F6094" w14:textId="452AE3BE" w:rsidR="00446745" w:rsidRPr="00A73169" w:rsidRDefault="00446745" w:rsidP="00F754C2">
            <w:pPr>
              <w:pStyle w:val="TablaTextoMaysculas"/>
              <w:rPr>
                <w:color w:val="191E23" w:themeColor="text1" w:themeShade="80"/>
              </w:rPr>
            </w:pPr>
          </w:p>
        </w:tc>
        <w:tc>
          <w:tcPr>
            <w:tcW w:w="5954" w:type="dxa"/>
          </w:tcPr>
          <w:p w14:paraId="22F530BC" w14:textId="77777777" w:rsidR="00446745" w:rsidRPr="00A73169" w:rsidRDefault="00446745" w:rsidP="00F754C2">
            <w:pPr>
              <w:pStyle w:val="TablaTextoMaysculas"/>
              <w:rPr>
                <w:color w:val="191E23" w:themeColor="text1" w:themeShade="80"/>
              </w:rPr>
            </w:pPr>
          </w:p>
        </w:tc>
      </w:tr>
      <w:tr w:rsidR="00446745" w:rsidRPr="00963F4D" w14:paraId="45921842" w14:textId="77777777" w:rsidTr="004A7354">
        <w:trPr>
          <w:jc w:val="center"/>
        </w:trPr>
        <w:tc>
          <w:tcPr>
            <w:tcW w:w="2254" w:type="dxa"/>
            <w:noWrap/>
            <w:vAlign w:val="center"/>
          </w:tcPr>
          <w:p w14:paraId="28FBC8B7" w14:textId="7F69FEFE" w:rsidR="00446745" w:rsidRDefault="004A7354" w:rsidP="00F754C2">
            <w:pPr>
              <w:pStyle w:val="TablaTextoMaysculas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Security Review</w:t>
            </w:r>
          </w:p>
        </w:tc>
        <w:tc>
          <w:tcPr>
            <w:tcW w:w="1008" w:type="dxa"/>
            <w:noWrap/>
            <w:vAlign w:val="center"/>
          </w:tcPr>
          <w:p w14:paraId="5E4FD238" w14:textId="77777777" w:rsidR="00446745" w:rsidRPr="00A73169" w:rsidRDefault="00446745" w:rsidP="00F754C2">
            <w:pPr>
              <w:pStyle w:val="TablaTextoMaysculas"/>
              <w:rPr>
                <w:color w:val="191E23" w:themeColor="text1" w:themeShade="80"/>
              </w:rPr>
            </w:pPr>
          </w:p>
        </w:tc>
        <w:tc>
          <w:tcPr>
            <w:tcW w:w="5954" w:type="dxa"/>
          </w:tcPr>
          <w:p w14:paraId="3740A1F5" w14:textId="77777777" w:rsidR="00446745" w:rsidRPr="00A73169" w:rsidRDefault="00446745" w:rsidP="00F754C2">
            <w:pPr>
              <w:pStyle w:val="TablaTextoMaysculas"/>
              <w:rPr>
                <w:color w:val="191E23" w:themeColor="text1" w:themeShade="80"/>
              </w:rPr>
            </w:pPr>
          </w:p>
        </w:tc>
      </w:tr>
      <w:tr w:rsidR="004A7354" w:rsidRPr="00963F4D" w14:paraId="3819B611" w14:textId="77777777" w:rsidTr="004A7354">
        <w:trPr>
          <w:jc w:val="center"/>
        </w:trPr>
        <w:tc>
          <w:tcPr>
            <w:tcW w:w="2254" w:type="dxa"/>
            <w:noWrap/>
            <w:vAlign w:val="center"/>
          </w:tcPr>
          <w:p w14:paraId="2D58A744" w14:textId="1B4E5366" w:rsidR="004A7354" w:rsidRDefault="004A7354" w:rsidP="00F754C2">
            <w:pPr>
              <w:pStyle w:val="TablaTextoMaysculas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Mantenibilidad</w:t>
            </w:r>
          </w:p>
        </w:tc>
        <w:tc>
          <w:tcPr>
            <w:tcW w:w="1008" w:type="dxa"/>
            <w:noWrap/>
            <w:vAlign w:val="center"/>
          </w:tcPr>
          <w:p w14:paraId="3D15A50F" w14:textId="77777777" w:rsidR="004A7354" w:rsidRPr="00A73169" w:rsidRDefault="004A7354" w:rsidP="00F754C2">
            <w:pPr>
              <w:pStyle w:val="TablaTextoMaysculas"/>
              <w:rPr>
                <w:color w:val="191E23" w:themeColor="text1" w:themeShade="80"/>
              </w:rPr>
            </w:pPr>
          </w:p>
        </w:tc>
        <w:tc>
          <w:tcPr>
            <w:tcW w:w="5954" w:type="dxa"/>
          </w:tcPr>
          <w:p w14:paraId="026A03A0" w14:textId="77777777" w:rsidR="004A7354" w:rsidRPr="00A73169" w:rsidRDefault="004A7354" w:rsidP="00F754C2">
            <w:pPr>
              <w:pStyle w:val="TablaTextoMaysculas"/>
              <w:rPr>
                <w:color w:val="191E23" w:themeColor="text1" w:themeShade="80"/>
              </w:rPr>
            </w:pPr>
          </w:p>
        </w:tc>
      </w:tr>
      <w:tr w:rsidR="004A7354" w:rsidRPr="00963F4D" w14:paraId="3E7E08E4" w14:textId="77777777" w:rsidTr="004A7354">
        <w:trPr>
          <w:jc w:val="center"/>
        </w:trPr>
        <w:tc>
          <w:tcPr>
            <w:tcW w:w="2254" w:type="dxa"/>
            <w:noWrap/>
            <w:vAlign w:val="center"/>
          </w:tcPr>
          <w:p w14:paraId="4DB3C930" w14:textId="62D63A5E" w:rsidR="004A7354" w:rsidRDefault="004A7354" w:rsidP="00F754C2">
            <w:pPr>
              <w:pStyle w:val="TablaTextoMaysculas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Código Duplicado</w:t>
            </w:r>
          </w:p>
        </w:tc>
        <w:tc>
          <w:tcPr>
            <w:tcW w:w="1008" w:type="dxa"/>
            <w:noWrap/>
            <w:vAlign w:val="center"/>
          </w:tcPr>
          <w:p w14:paraId="053A1BBF" w14:textId="77777777" w:rsidR="004A7354" w:rsidRPr="00A73169" w:rsidRDefault="004A7354" w:rsidP="00F754C2">
            <w:pPr>
              <w:pStyle w:val="TablaTextoMaysculas"/>
              <w:rPr>
                <w:color w:val="191E23" w:themeColor="text1" w:themeShade="80"/>
              </w:rPr>
            </w:pPr>
          </w:p>
        </w:tc>
        <w:tc>
          <w:tcPr>
            <w:tcW w:w="5954" w:type="dxa"/>
          </w:tcPr>
          <w:p w14:paraId="214711AE" w14:textId="77777777" w:rsidR="004A7354" w:rsidRPr="00A73169" w:rsidRDefault="004A7354" w:rsidP="00F754C2">
            <w:pPr>
              <w:pStyle w:val="TablaTextoMaysculas"/>
              <w:rPr>
                <w:color w:val="191E23" w:themeColor="text1" w:themeShade="80"/>
              </w:rPr>
            </w:pPr>
          </w:p>
        </w:tc>
      </w:tr>
    </w:tbl>
    <w:p w14:paraId="6D72DC48" w14:textId="7B56516A" w:rsidR="00065947" w:rsidRPr="00AD0EBB" w:rsidRDefault="00065947" w:rsidP="00065947">
      <w:pPr>
        <w:pStyle w:val="EpgrafeTablas"/>
      </w:pPr>
      <w:bookmarkStart w:id="26" w:name="_Toc219710517"/>
      <w:bookmarkStart w:id="27" w:name="_Toc219716951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>
        <w:rPr>
          <w:noProof/>
        </w:rPr>
        <w:t>11</w:t>
      </w:r>
      <w:r w:rsidRPr="00AD0EBB">
        <w:fldChar w:fldCharType="end"/>
      </w:r>
      <w:r w:rsidRPr="00AD0EBB">
        <w:t xml:space="preserve"> </w:t>
      </w:r>
      <w:r w:rsidR="00C63624">
        <w:t>–</w:t>
      </w:r>
      <w:r w:rsidRPr="00AD0EBB">
        <w:t xml:space="preserve"> </w:t>
      </w:r>
      <w:r w:rsidR="00C63624">
        <w:t>Resultado Sonar</w:t>
      </w:r>
      <w:bookmarkEnd w:id="26"/>
      <w:bookmarkEnd w:id="27"/>
    </w:p>
    <w:p w14:paraId="5409812C" w14:textId="198C3824" w:rsidR="00BB3C8A" w:rsidRPr="00BB3C8A" w:rsidRDefault="00BB3C8A" w:rsidP="00BB3C8A">
      <w:pPr>
        <w:rPr>
          <w:rFonts w:cstheme="majorHAnsi"/>
          <w:color w:val="191E23" w:themeColor="text1" w:themeShade="80"/>
          <w:szCs w:val="22"/>
        </w:rPr>
      </w:pPr>
      <w:r w:rsidRPr="00BB3C8A">
        <w:rPr>
          <w:rFonts w:cstheme="majorHAnsi"/>
          <w:color w:val="191E23" w:themeColor="text1" w:themeShade="80"/>
          <w:szCs w:val="22"/>
        </w:rPr>
        <w:t>A continuación, se muestra un resumen global por tipo de evidencia. En los siguientes apartados se realizará un análisis más en profundidad diferenciados por lenguaje de programación</w:t>
      </w:r>
    </w:p>
    <w:p w14:paraId="0F1095F5" w14:textId="0BAD4F9D" w:rsidR="00AF15F0" w:rsidRDefault="00BB3C8A" w:rsidP="00BB3C8A">
      <w:pPr>
        <w:rPr>
          <w:rFonts w:cstheme="majorHAnsi"/>
          <w:color w:val="191E23" w:themeColor="text1" w:themeShade="80"/>
          <w:szCs w:val="22"/>
        </w:rPr>
      </w:pPr>
      <w:r w:rsidRPr="00BB3C8A">
        <w:rPr>
          <w:rFonts w:cstheme="majorHAnsi"/>
          <w:color w:val="191E23" w:themeColor="text1" w:themeShade="80"/>
          <w:szCs w:val="22"/>
        </w:rPr>
        <w:t>&lt;Si hay alguna evidencia bloqueante se marcará en rojo, si hay alguna crítica se marcará en naranja, si hay alguna mayor se marcará en amarillo&gt;</w:t>
      </w:r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2"/>
        <w:gridCol w:w="1507"/>
        <w:gridCol w:w="1610"/>
        <w:gridCol w:w="1610"/>
        <w:gridCol w:w="1610"/>
        <w:gridCol w:w="1610"/>
        <w:gridCol w:w="729"/>
      </w:tblGrid>
      <w:tr w:rsidR="009C3699" w:rsidRPr="009C3699" w14:paraId="0C023EC0" w14:textId="77777777" w:rsidTr="005F79B5">
        <w:trPr>
          <w:trHeight w:val="397"/>
          <w:tblHeader/>
          <w:jc w:val="center"/>
        </w:trPr>
        <w:tc>
          <w:tcPr>
            <w:tcW w:w="1642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3C03D8D6" w14:textId="77777777" w:rsidR="00BB3C8A" w:rsidRPr="009C3699" w:rsidRDefault="00BB3C8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lastRenderedPageBreak/>
              <w:t>Tipo de</w:t>
            </w:r>
          </w:p>
          <w:p w14:paraId="7AA25C89" w14:textId="77777777" w:rsidR="00BB3C8A" w:rsidRPr="009C3699" w:rsidRDefault="00BB3C8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41C4E8F5" w14:textId="77777777" w:rsidR="00BB3C8A" w:rsidRPr="009C3699" w:rsidRDefault="00BB3C8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Total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3A29DC24" w14:textId="77777777" w:rsidR="00BB3C8A" w:rsidRPr="009C3699" w:rsidRDefault="00BB3C8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Bloqueante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72EF2273" w14:textId="77777777" w:rsidR="00BB3C8A" w:rsidRPr="009C3699" w:rsidRDefault="00BB3C8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Crítica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5B0979A8" w14:textId="77777777" w:rsidR="00BB3C8A" w:rsidRPr="009C3699" w:rsidRDefault="00BB3C8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Mayor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158D00D2" w14:textId="77777777" w:rsidR="00BB3C8A" w:rsidRPr="009C3699" w:rsidRDefault="00BB3C8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Menor</w:t>
            </w:r>
          </w:p>
        </w:tc>
        <w:tc>
          <w:tcPr>
            <w:tcW w:w="729" w:type="dxa"/>
            <w:shd w:val="clear" w:color="auto" w:fill="E3F1FD" w:themeFill="background2"/>
            <w:vAlign w:val="center"/>
          </w:tcPr>
          <w:p w14:paraId="5D652326" w14:textId="77777777" w:rsidR="00BB3C8A" w:rsidRPr="009C3699" w:rsidRDefault="00BB3C8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Info</w:t>
            </w:r>
          </w:p>
        </w:tc>
      </w:tr>
      <w:tr w:rsidR="00BB3C8A" w:rsidRPr="00963F4D" w14:paraId="173038B6" w14:textId="77777777" w:rsidTr="005F79B5">
        <w:trPr>
          <w:jc w:val="center"/>
        </w:trPr>
        <w:tc>
          <w:tcPr>
            <w:tcW w:w="1642" w:type="dxa"/>
            <w:noWrap/>
          </w:tcPr>
          <w:p w14:paraId="4D2E0C56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7A9C2F1B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4C82647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D715B38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0C53CA0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9B39254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09016FF1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BB3C8A" w:rsidRPr="00963F4D" w14:paraId="489A70BB" w14:textId="77777777" w:rsidTr="005F79B5">
        <w:trPr>
          <w:jc w:val="center"/>
        </w:trPr>
        <w:tc>
          <w:tcPr>
            <w:tcW w:w="1642" w:type="dxa"/>
            <w:noWrap/>
          </w:tcPr>
          <w:p w14:paraId="2FFC4E86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7D5D2B31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A4EDFB2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EE8BB42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16495BE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AD1476F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19AE23A7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BB3C8A" w:rsidRPr="00963F4D" w14:paraId="6F0B94E1" w14:textId="77777777" w:rsidTr="005F79B5">
        <w:trPr>
          <w:jc w:val="center"/>
        </w:trPr>
        <w:tc>
          <w:tcPr>
            <w:tcW w:w="1642" w:type="dxa"/>
            <w:noWrap/>
          </w:tcPr>
          <w:p w14:paraId="67E39AD3" w14:textId="77777777" w:rsidR="00BB3C8A" w:rsidRDefault="00BB3C8A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21B76D91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4F31025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BBF2552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F07985F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16D6FB1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3E62CAD1" w14:textId="77777777" w:rsidR="00BB3C8A" w:rsidRPr="00A73169" w:rsidRDefault="00BB3C8A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6AFB7B8A" w14:textId="15224E3B" w:rsidR="00BB3C8A" w:rsidRDefault="00BB3C8A" w:rsidP="00BB3C8A">
      <w:pPr>
        <w:pStyle w:val="EpgrafeTablas"/>
      </w:pPr>
      <w:bookmarkStart w:id="28" w:name="_Toc219710518"/>
      <w:bookmarkStart w:id="29" w:name="_Toc219716952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C63624">
        <w:rPr>
          <w:noProof/>
        </w:rPr>
        <w:t>12</w:t>
      </w:r>
      <w:r w:rsidRPr="00AD0EBB">
        <w:fldChar w:fldCharType="end"/>
      </w:r>
      <w:r w:rsidRPr="00AD0EBB">
        <w:t xml:space="preserve"> </w:t>
      </w:r>
      <w:r>
        <w:t>–</w:t>
      </w:r>
      <w:r w:rsidR="00A41B3F">
        <w:t xml:space="preserve"> </w:t>
      </w:r>
      <w:r w:rsidR="00C63624">
        <w:t>Evidencias Sonar</w:t>
      </w:r>
      <w:bookmarkEnd w:id="28"/>
      <w:bookmarkEnd w:id="29"/>
    </w:p>
    <w:p w14:paraId="7D9D7D9A" w14:textId="15533EEC" w:rsidR="005F79B5" w:rsidRPr="005F79B5" w:rsidRDefault="005F79B5" w:rsidP="005F79B5">
      <w:pPr>
        <w:rPr>
          <w:rFonts w:cstheme="majorHAnsi"/>
          <w:color w:val="191E23" w:themeColor="text1" w:themeShade="80"/>
          <w:szCs w:val="22"/>
        </w:rPr>
      </w:pPr>
      <w:r w:rsidRPr="00BB3C8A">
        <w:rPr>
          <w:rFonts w:cstheme="majorHAnsi"/>
          <w:color w:val="191E23" w:themeColor="text1" w:themeShade="80"/>
          <w:szCs w:val="22"/>
        </w:rPr>
        <w:t xml:space="preserve">A </w:t>
      </w:r>
      <w:proofErr w:type="gramStart"/>
      <w:r w:rsidRPr="00BB3C8A">
        <w:rPr>
          <w:rFonts w:cstheme="majorHAnsi"/>
          <w:color w:val="191E23" w:themeColor="text1" w:themeShade="80"/>
          <w:szCs w:val="22"/>
        </w:rPr>
        <w:t>continuación</w:t>
      </w:r>
      <w:proofErr w:type="gramEnd"/>
      <w:r>
        <w:rPr>
          <w:rFonts w:cstheme="majorHAnsi"/>
          <w:color w:val="191E23" w:themeColor="text1" w:themeShade="80"/>
          <w:szCs w:val="22"/>
        </w:rPr>
        <w:t xml:space="preserve"> se muestra el número de Security </w:t>
      </w:r>
      <w:proofErr w:type="spellStart"/>
      <w:r>
        <w:rPr>
          <w:rFonts w:cstheme="majorHAnsi"/>
          <w:color w:val="191E23" w:themeColor="text1" w:themeShade="80"/>
          <w:szCs w:val="22"/>
        </w:rPr>
        <w:t>Hotspots</w:t>
      </w:r>
      <w:proofErr w:type="spellEnd"/>
      <w:r>
        <w:rPr>
          <w:rFonts w:cstheme="majorHAnsi"/>
          <w:color w:val="191E23" w:themeColor="text1" w:themeShade="80"/>
          <w:szCs w:val="22"/>
        </w:rPr>
        <w:t xml:space="preserve"> sin revisar</w:t>
      </w:r>
    </w:p>
    <w:tbl>
      <w:tblPr>
        <w:tblW w:w="2254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254"/>
      </w:tblGrid>
      <w:tr w:rsidR="005F79B5" w:rsidRPr="00AD0EBB" w14:paraId="6DCD13E5" w14:textId="77777777" w:rsidTr="005F79B5">
        <w:trPr>
          <w:trHeight w:val="227"/>
          <w:tblHeader/>
          <w:jc w:val="center"/>
        </w:trPr>
        <w:tc>
          <w:tcPr>
            <w:tcW w:w="2254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E3F1FD" w:themeFill="background2"/>
            <w:noWrap/>
            <w:vAlign w:val="center"/>
          </w:tcPr>
          <w:p w14:paraId="0B0E0796" w14:textId="6B89D606" w:rsidR="005F79B5" w:rsidRPr="00A73169" w:rsidRDefault="005F79B5" w:rsidP="00F754C2">
            <w:pPr>
              <w:pStyle w:val="TablaTtulo1"/>
              <w:keepNext/>
              <w:keepLines/>
              <w:spacing w:after="0"/>
              <w:rPr>
                <w:rFonts w:asciiTheme="majorHAnsi" w:hAnsiTheme="majorHAnsi" w:cstheme="majorHAnsi"/>
                <w:color w:val="191E23" w:themeColor="text1" w:themeShade="8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color w:val="191E23" w:themeColor="text1" w:themeShade="80"/>
                <w:szCs w:val="20"/>
                <w:lang w:val="es-ES"/>
              </w:rPr>
              <w:t>SECURITY HOTSPOTS</w:t>
            </w:r>
          </w:p>
        </w:tc>
      </w:tr>
      <w:tr w:rsidR="005F79B5" w:rsidRPr="00963F4D" w14:paraId="10194687" w14:textId="77777777" w:rsidTr="005F79B5">
        <w:trPr>
          <w:jc w:val="center"/>
        </w:trPr>
        <w:tc>
          <w:tcPr>
            <w:tcW w:w="2254" w:type="dxa"/>
            <w:noWrap/>
            <w:vAlign w:val="center"/>
          </w:tcPr>
          <w:p w14:paraId="6F813817" w14:textId="3C2089AD" w:rsidR="005F79B5" w:rsidRPr="00A73169" w:rsidRDefault="005F79B5" w:rsidP="00F754C2">
            <w:pPr>
              <w:pStyle w:val="TablaTextoMaysculas"/>
              <w:rPr>
                <w:color w:val="191E23" w:themeColor="text1" w:themeShade="80"/>
              </w:rPr>
            </w:pPr>
          </w:p>
        </w:tc>
      </w:tr>
    </w:tbl>
    <w:p w14:paraId="52C8D253" w14:textId="75ED25E5" w:rsidR="005F79B5" w:rsidRPr="008A5C3B" w:rsidRDefault="005F79B5" w:rsidP="005F79B5">
      <w:pPr>
        <w:pStyle w:val="EpgrafeTablas"/>
      </w:pPr>
      <w:bookmarkStart w:id="30" w:name="_Toc219716953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>
        <w:rPr>
          <w:noProof/>
        </w:rPr>
        <w:t>13</w:t>
      </w:r>
      <w:r w:rsidRPr="00AD0EBB">
        <w:fldChar w:fldCharType="end"/>
      </w:r>
      <w:r w:rsidRPr="00AD0EBB">
        <w:t xml:space="preserve"> </w:t>
      </w:r>
      <w:r>
        <w:t xml:space="preserve">– </w:t>
      </w:r>
      <w:r>
        <w:t xml:space="preserve">Security </w:t>
      </w:r>
      <w:proofErr w:type="spellStart"/>
      <w:r>
        <w:t>Hotspots</w:t>
      </w:r>
      <w:proofErr w:type="spellEnd"/>
      <w:r>
        <w:t xml:space="preserve"> sin revisar</w:t>
      </w:r>
      <w:bookmarkEnd w:id="30"/>
    </w:p>
    <w:p w14:paraId="65E46002" w14:textId="77777777" w:rsidR="00BB3C8A" w:rsidRPr="00A73169" w:rsidRDefault="00BB3C8A" w:rsidP="00BB3C8A">
      <w:pPr>
        <w:rPr>
          <w:rFonts w:cstheme="majorHAnsi"/>
          <w:color w:val="191E23" w:themeColor="text1" w:themeShade="80"/>
          <w:szCs w:val="22"/>
        </w:rPr>
      </w:pPr>
    </w:p>
    <w:p w14:paraId="153BF263" w14:textId="6004A4BF" w:rsidR="003A688F" w:rsidRDefault="00C14807" w:rsidP="003A688F">
      <w:pPr>
        <w:pStyle w:val="Ttulo2"/>
        <w:rPr>
          <w:rFonts w:cstheme="majorHAnsi"/>
          <w:sz w:val="32"/>
          <w:szCs w:val="22"/>
        </w:rPr>
      </w:pPr>
      <w:bookmarkStart w:id="31" w:name="_Toc219716978"/>
      <w:r>
        <w:rPr>
          <w:rFonts w:cstheme="majorHAnsi"/>
          <w:sz w:val="32"/>
          <w:szCs w:val="22"/>
        </w:rPr>
        <w:t xml:space="preserve">Resultado </w:t>
      </w:r>
      <w:r w:rsidR="00C42573">
        <w:rPr>
          <w:rFonts w:cstheme="majorHAnsi"/>
          <w:sz w:val="32"/>
          <w:szCs w:val="22"/>
        </w:rPr>
        <w:t>Análisis Estático de Código Java</w:t>
      </w:r>
      <w:bookmarkEnd w:id="31"/>
    </w:p>
    <w:p w14:paraId="46755778" w14:textId="447DC34F" w:rsidR="00394D34" w:rsidRDefault="00394D34" w:rsidP="00394D34">
      <w:r>
        <w:t xml:space="preserve">Se realiza una comprobación del análisis estático de las clases java </w:t>
      </w:r>
    </w:p>
    <w:p w14:paraId="1EA97AB3" w14:textId="77777777" w:rsidR="00394D34" w:rsidRDefault="00394D34" w:rsidP="00394D34">
      <w:r>
        <w:t>&lt;Captura de pantalla de la pestaña de Evidencias de Sonar filtrando por lenguaje JAVA&gt;</w:t>
      </w:r>
    </w:p>
    <w:p w14:paraId="2EED8451" w14:textId="77777777" w:rsidR="00394D34" w:rsidRDefault="00394D34" w:rsidP="00394D34">
      <w:pPr>
        <w:keepNext/>
        <w:jc w:val="center"/>
      </w:pPr>
      <w:r w:rsidRPr="00963F4D">
        <w:rPr>
          <w:rFonts w:cstheme="majorHAnsi"/>
          <w:noProof/>
          <w:szCs w:val="22"/>
          <w:lang w:eastAsia="es-ES"/>
        </w:rPr>
        <w:drawing>
          <wp:inline distT="0" distB="0" distL="0" distR="0" wp14:anchorId="57FA0BC1" wp14:editId="2EA1C434">
            <wp:extent cx="1971040" cy="1478280"/>
            <wp:effectExtent l="0" t="0" r="0" b="7620"/>
            <wp:docPr id="1844227364" name="Imagen 1844227364" descr="Imagen de mue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muestra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LightScreen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720D" w14:textId="0A1B0EC3" w:rsidR="00394D34" w:rsidRDefault="00394D34" w:rsidP="00394D34">
      <w:pPr>
        <w:pStyle w:val="EpigrafeFiguras"/>
      </w:pPr>
      <w:bookmarkStart w:id="32" w:name="_Toc21971696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</w:t>
      </w:r>
      <w:r w:rsidR="008E6D16">
        <w:t>Evidencias</w:t>
      </w:r>
      <w:r>
        <w:t xml:space="preserve"> Sonar Java</w:t>
      </w:r>
      <w:bookmarkEnd w:id="32"/>
    </w:p>
    <w:p w14:paraId="0E5903E0" w14:textId="63117CE1" w:rsidR="00394D34" w:rsidRDefault="00394D34" w:rsidP="00394D34">
      <w:r>
        <w:t>En la siguiente tabla se muestra un resumen de los tipos de evidencia por criticidad detectados en el código Java</w:t>
      </w:r>
    </w:p>
    <w:p w14:paraId="07F65DF4" w14:textId="77777777" w:rsidR="00394D34" w:rsidRDefault="00394D34" w:rsidP="00394D34">
      <w:r>
        <w:t>&lt;Si hay alguna evidencia bloqueante se marcará en rojo, si hay alguna crítica se marcará en naranja, si hay alguna mayor se marcará en amarillo&gt;</w:t>
      </w:r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2"/>
        <w:gridCol w:w="1507"/>
        <w:gridCol w:w="1610"/>
        <w:gridCol w:w="1610"/>
        <w:gridCol w:w="1610"/>
        <w:gridCol w:w="1610"/>
        <w:gridCol w:w="729"/>
      </w:tblGrid>
      <w:tr w:rsidR="008E6D16" w:rsidRPr="009C3699" w14:paraId="7B18C1B4" w14:textId="77777777" w:rsidTr="00C63624">
        <w:trPr>
          <w:trHeight w:val="397"/>
          <w:tblHeader/>
          <w:jc w:val="center"/>
        </w:trPr>
        <w:tc>
          <w:tcPr>
            <w:tcW w:w="1642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2E795C5C" w14:textId="77777777" w:rsidR="008E6D16" w:rsidRPr="009C3699" w:rsidRDefault="008E6D16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lastRenderedPageBreak/>
              <w:t>Tipo de</w:t>
            </w:r>
          </w:p>
          <w:p w14:paraId="00D9108A" w14:textId="77777777" w:rsidR="008E6D16" w:rsidRPr="009C3699" w:rsidRDefault="008E6D16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225C2CD1" w14:textId="77777777" w:rsidR="008E6D16" w:rsidRPr="009C3699" w:rsidRDefault="008E6D16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Total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4530079F" w14:textId="77777777" w:rsidR="008E6D16" w:rsidRPr="009C3699" w:rsidRDefault="008E6D16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Bloqueante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5EA13EDB" w14:textId="77777777" w:rsidR="008E6D16" w:rsidRPr="009C3699" w:rsidRDefault="008E6D16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Crítica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6AF542DB" w14:textId="77777777" w:rsidR="008E6D16" w:rsidRPr="009C3699" w:rsidRDefault="008E6D16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Mayor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5E12A998" w14:textId="77777777" w:rsidR="008E6D16" w:rsidRPr="009C3699" w:rsidRDefault="008E6D16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Menor</w:t>
            </w:r>
          </w:p>
        </w:tc>
        <w:tc>
          <w:tcPr>
            <w:tcW w:w="729" w:type="dxa"/>
            <w:shd w:val="clear" w:color="auto" w:fill="E3F1FD" w:themeFill="background2"/>
            <w:vAlign w:val="center"/>
          </w:tcPr>
          <w:p w14:paraId="0D010490" w14:textId="77777777" w:rsidR="008E6D16" w:rsidRPr="009C3699" w:rsidRDefault="008E6D16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Info</w:t>
            </w:r>
          </w:p>
        </w:tc>
      </w:tr>
      <w:tr w:rsidR="008E6D16" w:rsidRPr="00963F4D" w14:paraId="3E6B3B8E" w14:textId="77777777" w:rsidTr="00C63624">
        <w:trPr>
          <w:jc w:val="center"/>
        </w:trPr>
        <w:tc>
          <w:tcPr>
            <w:tcW w:w="1642" w:type="dxa"/>
            <w:noWrap/>
          </w:tcPr>
          <w:p w14:paraId="7FCC1BD6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5454CDE9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46C5682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B3FA486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39786B7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717F2BF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4CC8622D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8E6D16" w:rsidRPr="00963F4D" w14:paraId="49DA0957" w14:textId="77777777" w:rsidTr="00C63624">
        <w:trPr>
          <w:jc w:val="center"/>
        </w:trPr>
        <w:tc>
          <w:tcPr>
            <w:tcW w:w="1642" w:type="dxa"/>
            <w:noWrap/>
          </w:tcPr>
          <w:p w14:paraId="32D87CF2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363E18E5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74DDFE3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192C102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60356C0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923C23D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7BDF8ABA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8E6D16" w:rsidRPr="00963F4D" w14:paraId="0CC272E7" w14:textId="77777777" w:rsidTr="00C63624">
        <w:trPr>
          <w:jc w:val="center"/>
        </w:trPr>
        <w:tc>
          <w:tcPr>
            <w:tcW w:w="1642" w:type="dxa"/>
            <w:noWrap/>
          </w:tcPr>
          <w:p w14:paraId="4CA52D8A" w14:textId="77777777" w:rsidR="008E6D16" w:rsidRDefault="008E6D16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77D0E64A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41F98F3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B3B63B0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06C46BB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4E24E13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68D9F615" w14:textId="77777777" w:rsidR="008E6D16" w:rsidRPr="00A73169" w:rsidRDefault="008E6D16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445DE8A1" w14:textId="1367A355" w:rsidR="00C63624" w:rsidRPr="008A5C3B" w:rsidRDefault="00C63624" w:rsidP="00C63624">
      <w:pPr>
        <w:pStyle w:val="EpgrafeTablas"/>
      </w:pPr>
      <w:bookmarkStart w:id="33" w:name="_Toc219710519"/>
      <w:bookmarkStart w:id="34" w:name="_Toc219716954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>
        <w:rPr>
          <w:noProof/>
        </w:rPr>
        <w:t>12</w:t>
      </w:r>
      <w:r w:rsidRPr="00AD0EBB">
        <w:fldChar w:fldCharType="end"/>
      </w:r>
      <w:r w:rsidRPr="00AD0EBB">
        <w:t xml:space="preserve"> </w:t>
      </w:r>
      <w:r>
        <w:t>– Evidencias Sonar Java</w:t>
      </w:r>
      <w:bookmarkEnd w:id="33"/>
      <w:bookmarkEnd w:id="34"/>
    </w:p>
    <w:p w14:paraId="4C1B57C4" w14:textId="77777777" w:rsidR="00394D34" w:rsidRPr="00394D34" w:rsidRDefault="00394D34" w:rsidP="00394D34"/>
    <w:p w14:paraId="3999B8E7" w14:textId="543242A7" w:rsidR="00C42573" w:rsidRDefault="00C42573" w:rsidP="00C42573">
      <w:pPr>
        <w:pStyle w:val="Ttulo2"/>
        <w:rPr>
          <w:rFonts w:cstheme="majorHAnsi"/>
          <w:sz w:val="32"/>
          <w:szCs w:val="22"/>
        </w:rPr>
      </w:pPr>
      <w:bookmarkStart w:id="35" w:name="_Toc219716979"/>
      <w:r>
        <w:rPr>
          <w:rFonts w:cstheme="majorHAnsi"/>
          <w:sz w:val="32"/>
          <w:szCs w:val="22"/>
        </w:rPr>
        <w:t>Resultado Análisis Estático de Código JavaScript</w:t>
      </w:r>
      <w:bookmarkEnd w:id="35"/>
    </w:p>
    <w:p w14:paraId="6C6F706D" w14:textId="22EF1B15" w:rsidR="00C63624" w:rsidRDefault="00C63624" w:rsidP="00C63624">
      <w:r>
        <w:t>Se realiza una comprobación del análisis estático de los ficheros JavaScript</w:t>
      </w:r>
    </w:p>
    <w:p w14:paraId="0A38EE0D" w14:textId="0F5BBD16" w:rsidR="00C63624" w:rsidRDefault="00C63624" w:rsidP="00C63624">
      <w:r>
        <w:t xml:space="preserve">&lt;Captura de pantalla de la pestaña de Evidencias de Sonar filtrando por lenguaje </w:t>
      </w:r>
      <w:r w:rsidR="005C0529">
        <w:t>JavaScript</w:t>
      </w:r>
      <w:r>
        <w:t>&gt;</w:t>
      </w:r>
    </w:p>
    <w:p w14:paraId="4511244A" w14:textId="77777777" w:rsidR="00C63624" w:rsidRDefault="00C63624" w:rsidP="00C63624">
      <w:pPr>
        <w:keepNext/>
        <w:jc w:val="center"/>
      </w:pPr>
      <w:r w:rsidRPr="00963F4D">
        <w:rPr>
          <w:rFonts w:cstheme="majorHAnsi"/>
          <w:noProof/>
          <w:szCs w:val="22"/>
          <w:lang w:eastAsia="es-ES"/>
        </w:rPr>
        <w:drawing>
          <wp:inline distT="0" distB="0" distL="0" distR="0" wp14:anchorId="7ED00892" wp14:editId="0DE5C234">
            <wp:extent cx="1971040" cy="1478280"/>
            <wp:effectExtent l="0" t="0" r="0" b="7620"/>
            <wp:docPr id="1845091532" name="Imagen 1845091532" descr="Imagen de mue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muestra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LightScreen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143C" w14:textId="543CD6C3" w:rsidR="00C63624" w:rsidRDefault="00C63624" w:rsidP="00C63624">
      <w:pPr>
        <w:pStyle w:val="EpigrafeFiguras"/>
      </w:pPr>
      <w:bookmarkStart w:id="36" w:name="_Toc21971696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5C0529">
        <w:rPr>
          <w:noProof/>
        </w:rPr>
        <w:t>4</w:t>
      </w:r>
      <w:r>
        <w:fldChar w:fldCharType="end"/>
      </w:r>
      <w:r>
        <w:t xml:space="preserve"> - Evidencias Sonar Java</w:t>
      </w:r>
      <w:r w:rsidR="005C0529">
        <w:t>Script</w:t>
      </w:r>
      <w:bookmarkEnd w:id="36"/>
    </w:p>
    <w:p w14:paraId="40D7041C" w14:textId="20FC3B5B" w:rsidR="00C63624" w:rsidRDefault="00C63624" w:rsidP="00C63624">
      <w:r>
        <w:t>En la siguiente tabla se muestra un resumen de los tipos de evidencia por criticidad detectados en el código Java</w:t>
      </w:r>
      <w:r w:rsidR="005C0529">
        <w:t>Script</w:t>
      </w:r>
    </w:p>
    <w:p w14:paraId="13C5767F" w14:textId="77777777" w:rsidR="00C63624" w:rsidRDefault="00C63624" w:rsidP="00C63624">
      <w:r>
        <w:t>&lt;Si hay alguna evidencia bloqueante se marcará en rojo, si hay alguna crítica se marcará en naranja, si hay alguna mayor se marcará en amarillo&gt;</w:t>
      </w:r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2"/>
        <w:gridCol w:w="1507"/>
        <w:gridCol w:w="1610"/>
        <w:gridCol w:w="1610"/>
        <w:gridCol w:w="1610"/>
        <w:gridCol w:w="1610"/>
        <w:gridCol w:w="729"/>
      </w:tblGrid>
      <w:tr w:rsidR="00C63624" w:rsidRPr="009C3699" w14:paraId="7CE62DC3" w14:textId="77777777" w:rsidTr="00F754C2">
        <w:trPr>
          <w:trHeight w:val="397"/>
          <w:tblHeader/>
          <w:jc w:val="center"/>
        </w:trPr>
        <w:tc>
          <w:tcPr>
            <w:tcW w:w="1642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195FB530" w14:textId="77777777" w:rsidR="00C63624" w:rsidRPr="009C3699" w:rsidRDefault="00C63624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Tipo de</w:t>
            </w:r>
          </w:p>
          <w:p w14:paraId="07B6BE1E" w14:textId="77777777" w:rsidR="00C63624" w:rsidRPr="009C3699" w:rsidRDefault="00C63624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08A849E9" w14:textId="77777777" w:rsidR="00C63624" w:rsidRPr="009C3699" w:rsidRDefault="00C63624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Total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3B282E49" w14:textId="77777777" w:rsidR="00C63624" w:rsidRPr="009C3699" w:rsidRDefault="00C63624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Bloqueante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0F847AAB" w14:textId="77777777" w:rsidR="00C63624" w:rsidRPr="009C3699" w:rsidRDefault="00C63624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Crítica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6862A4EC" w14:textId="77777777" w:rsidR="00C63624" w:rsidRPr="009C3699" w:rsidRDefault="00C63624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Mayor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2B5DD16B" w14:textId="77777777" w:rsidR="00C63624" w:rsidRPr="009C3699" w:rsidRDefault="00C63624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Menor</w:t>
            </w:r>
          </w:p>
        </w:tc>
        <w:tc>
          <w:tcPr>
            <w:tcW w:w="729" w:type="dxa"/>
            <w:shd w:val="clear" w:color="auto" w:fill="E3F1FD" w:themeFill="background2"/>
            <w:vAlign w:val="center"/>
          </w:tcPr>
          <w:p w14:paraId="4937CDFD" w14:textId="77777777" w:rsidR="00C63624" w:rsidRPr="009C3699" w:rsidRDefault="00C63624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Info</w:t>
            </w:r>
          </w:p>
        </w:tc>
      </w:tr>
      <w:tr w:rsidR="00C63624" w:rsidRPr="00963F4D" w14:paraId="0A6EF1EC" w14:textId="77777777" w:rsidTr="00F754C2">
        <w:trPr>
          <w:jc w:val="center"/>
        </w:trPr>
        <w:tc>
          <w:tcPr>
            <w:tcW w:w="1642" w:type="dxa"/>
            <w:noWrap/>
          </w:tcPr>
          <w:p w14:paraId="25767D4A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4DB145A4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4C9828A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1A1B96E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4538DE0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47686D7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321FD659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C63624" w:rsidRPr="00963F4D" w14:paraId="7A348FFC" w14:textId="77777777" w:rsidTr="00F754C2">
        <w:trPr>
          <w:jc w:val="center"/>
        </w:trPr>
        <w:tc>
          <w:tcPr>
            <w:tcW w:w="1642" w:type="dxa"/>
            <w:noWrap/>
          </w:tcPr>
          <w:p w14:paraId="5D439930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0558B7F5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795EC99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DA28513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ED7D510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9159244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3B99112C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C63624" w:rsidRPr="00963F4D" w14:paraId="057475AD" w14:textId="77777777" w:rsidTr="00F754C2">
        <w:trPr>
          <w:jc w:val="center"/>
        </w:trPr>
        <w:tc>
          <w:tcPr>
            <w:tcW w:w="1642" w:type="dxa"/>
            <w:noWrap/>
          </w:tcPr>
          <w:p w14:paraId="4D84AFEE" w14:textId="77777777" w:rsidR="00C63624" w:rsidRDefault="00C63624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765E2130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42C2594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CAA4B0B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C0DF29D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E213033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4A42F316" w14:textId="77777777" w:rsidR="00C63624" w:rsidRPr="00A73169" w:rsidRDefault="00C63624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39CD30C7" w14:textId="68035A3D" w:rsidR="00C63624" w:rsidRPr="008A5C3B" w:rsidRDefault="00C63624" w:rsidP="00C63624">
      <w:pPr>
        <w:pStyle w:val="EpgrafeTablas"/>
      </w:pPr>
      <w:bookmarkStart w:id="37" w:name="_Toc219710520"/>
      <w:bookmarkStart w:id="38" w:name="_Toc219716955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5C0529">
        <w:rPr>
          <w:noProof/>
        </w:rPr>
        <w:t>14</w:t>
      </w:r>
      <w:r w:rsidRPr="00AD0EBB">
        <w:fldChar w:fldCharType="end"/>
      </w:r>
      <w:r w:rsidRPr="00AD0EBB">
        <w:t xml:space="preserve"> </w:t>
      </w:r>
      <w:r>
        <w:t>– Evidencias Sonar Java</w:t>
      </w:r>
      <w:r w:rsidR="005C0529">
        <w:t>Script</w:t>
      </w:r>
      <w:bookmarkEnd w:id="37"/>
      <w:bookmarkEnd w:id="38"/>
    </w:p>
    <w:p w14:paraId="0FD523EE" w14:textId="77777777" w:rsidR="00C63624" w:rsidRPr="00394D34" w:rsidRDefault="00C63624" w:rsidP="00C63624"/>
    <w:p w14:paraId="2F283407" w14:textId="77777777" w:rsidR="00C63624" w:rsidRPr="00C63624" w:rsidRDefault="00C63624" w:rsidP="00C63624"/>
    <w:p w14:paraId="3F68E228" w14:textId="1ECB1EE9" w:rsidR="00C42573" w:rsidRDefault="00C42573" w:rsidP="00C42573">
      <w:pPr>
        <w:pStyle w:val="Ttulo2"/>
        <w:rPr>
          <w:rFonts w:cstheme="majorHAnsi"/>
          <w:sz w:val="32"/>
          <w:szCs w:val="22"/>
        </w:rPr>
      </w:pPr>
      <w:bookmarkStart w:id="39" w:name="_Toc219716980"/>
      <w:r>
        <w:rPr>
          <w:rFonts w:cstheme="majorHAnsi"/>
          <w:sz w:val="32"/>
          <w:szCs w:val="22"/>
        </w:rPr>
        <w:t xml:space="preserve">Resultado Análisis Estático de Código </w:t>
      </w:r>
      <w:r w:rsidR="005C0529">
        <w:rPr>
          <w:rFonts w:cstheme="majorHAnsi"/>
          <w:sz w:val="32"/>
          <w:szCs w:val="22"/>
        </w:rPr>
        <w:t>&lt;</w:t>
      </w:r>
      <w:r>
        <w:rPr>
          <w:rFonts w:cstheme="majorHAnsi"/>
          <w:sz w:val="32"/>
          <w:szCs w:val="22"/>
        </w:rPr>
        <w:t>JSP</w:t>
      </w:r>
      <w:r w:rsidR="005C0529">
        <w:rPr>
          <w:rFonts w:cstheme="majorHAnsi"/>
          <w:sz w:val="32"/>
          <w:szCs w:val="22"/>
        </w:rPr>
        <w:t>/HTML&gt;</w:t>
      </w:r>
      <w:bookmarkEnd w:id="39"/>
    </w:p>
    <w:p w14:paraId="5617B96E" w14:textId="669AEFEE" w:rsidR="005C0529" w:rsidRDefault="005C0529" w:rsidP="005C0529">
      <w:r>
        <w:t>Se realiza una comprobación del análisis estático de los ficheros &lt;JSP/HTML&gt;</w:t>
      </w:r>
    </w:p>
    <w:p w14:paraId="673198F6" w14:textId="78F28F6C" w:rsidR="005C0529" w:rsidRDefault="005C0529" w:rsidP="005C0529">
      <w:r>
        <w:t>&lt;Captura de pantalla de la pestaña de Evidencias de Sonar filtrando por lenguaje HTML&gt;</w:t>
      </w:r>
    </w:p>
    <w:p w14:paraId="74C5F3B3" w14:textId="77777777" w:rsidR="005C0529" w:rsidRDefault="005C0529" w:rsidP="005C0529">
      <w:pPr>
        <w:keepNext/>
        <w:jc w:val="center"/>
      </w:pPr>
      <w:r w:rsidRPr="00963F4D">
        <w:rPr>
          <w:rFonts w:cstheme="majorHAnsi"/>
          <w:noProof/>
          <w:szCs w:val="22"/>
          <w:lang w:eastAsia="es-ES"/>
        </w:rPr>
        <w:drawing>
          <wp:inline distT="0" distB="0" distL="0" distR="0" wp14:anchorId="0D70D20E" wp14:editId="3C3725C6">
            <wp:extent cx="1971040" cy="1478280"/>
            <wp:effectExtent l="0" t="0" r="0" b="7620"/>
            <wp:docPr id="770943152" name="Imagen 770943152" descr="Imagen de mue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muestra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LightScreen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0E2A" w14:textId="62B0F023" w:rsidR="005C0529" w:rsidRDefault="005C0529" w:rsidP="005C0529">
      <w:pPr>
        <w:pStyle w:val="EpigrafeFiguras"/>
      </w:pPr>
      <w:bookmarkStart w:id="40" w:name="_Toc21971696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5E4CFA">
        <w:rPr>
          <w:noProof/>
        </w:rPr>
        <w:t>5</w:t>
      </w:r>
      <w:r>
        <w:fldChar w:fldCharType="end"/>
      </w:r>
      <w:r>
        <w:t xml:space="preserve"> - Evidencias Sonar </w:t>
      </w:r>
      <w:r w:rsidR="005E4CFA">
        <w:t>&lt;JSP/HTML&gt;</w:t>
      </w:r>
      <w:bookmarkEnd w:id="40"/>
    </w:p>
    <w:p w14:paraId="00E35015" w14:textId="6A9ECA6A" w:rsidR="005C0529" w:rsidRDefault="005C0529" w:rsidP="005C0529">
      <w:r>
        <w:t>En la siguiente tabla se muestra un resumen de los tipos de evidencia por criticidad detectados en el código &lt;JSP/HTML&gt;</w:t>
      </w:r>
    </w:p>
    <w:p w14:paraId="2B83DB8B" w14:textId="77777777" w:rsidR="005C0529" w:rsidRDefault="005C0529" w:rsidP="005C0529">
      <w:r>
        <w:t>&lt;Si hay alguna evidencia bloqueante se marcará en rojo, si hay alguna crítica se marcará en naranja, si hay alguna mayor se marcará en amarillo&gt;</w:t>
      </w:r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2"/>
        <w:gridCol w:w="1507"/>
        <w:gridCol w:w="1610"/>
        <w:gridCol w:w="1610"/>
        <w:gridCol w:w="1610"/>
        <w:gridCol w:w="1610"/>
        <w:gridCol w:w="729"/>
      </w:tblGrid>
      <w:tr w:rsidR="005C0529" w:rsidRPr="009C3699" w14:paraId="40640C74" w14:textId="77777777" w:rsidTr="00F754C2">
        <w:trPr>
          <w:trHeight w:val="397"/>
          <w:tblHeader/>
          <w:jc w:val="center"/>
        </w:trPr>
        <w:tc>
          <w:tcPr>
            <w:tcW w:w="1642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7C8A39E3" w14:textId="77777777" w:rsidR="005C0529" w:rsidRPr="009C3699" w:rsidRDefault="005C0529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Tipo de</w:t>
            </w:r>
          </w:p>
          <w:p w14:paraId="5DDBAF5D" w14:textId="77777777" w:rsidR="005C0529" w:rsidRPr="009C3699" w:rsidRDefault="005C0529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4FE3689D" w14:textId="77777777" w:rsidR="005C0529" w:rsidRPr="009C3699" w:rsidRDefault="005C0529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Total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6231231A" w14:textId="77777777" w:rsidR="005C0529" w:rsidRPr="009C3699" w:rsidRDefault="005C0529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Bloqueante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121C9502" w14:textId="77777777" w:rsidR="005C0529" w:rsidRPr="009C3699" w:rsidRDefault="005C0529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Crítica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6D8D2B2A" w14:textId="77777777" w:rsidR="005C0529" w:rsidRPr="009C3699" w:rsidRDefault="005C0529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Mayor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5BBDE85C" w14:textId="77777777" w:rsidR="005C0529" w:rsidRPr="009C3699" w:rsidRDefault="005C0529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Menor</w:t>
            </w:r>
          </w:p>
        </w:tc>
        <w:tc>
          <w:tcPr>
            <w:tcW w:w="729" w:type="dxa"/>
            <w:shd w:val="clear" w:color="auto" w:fill="E3F1FD" w:themeFill="background2"/>
            <w:vAlign w:val="center"/>
          </w:tcPr>
          <w:p w14:paraId="1F88063D" w14:textId="77777777" w:rsidR="005C0529" w:rsidRPr="009C3699" w:rsidRDefault="005C0529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Info</w:t>
            </w:r>
          </w:p>
        </w:tc>
      </w:tr>
      <w:tr w:rsidR="005C0529" w:rsidRPr="00963F4D" w14:paraId="2D64878A" w14:textId="77777777" w:rsidTr="00F754C2">
        <w:trPr>
          <w:jc w:val="center"/>
        </w:trPr>
        <w:tc>
          <w:tcPr>
            <w:tcW w:w="1642" w:type="dxa"/>
            <w:noWrap/>
          </w:tcPr>
          <w:p w14:paraId="593EA41E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532AF4E7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202323D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94E0C5A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23CA964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C3B5338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1AF468C8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5C0529" w:rsidRPr="00963F4D" w14:paraId="6002FB71" w14:textId="77777777" w:rsidTr="00F754C2">
        <w:trPr>
          <w:jc w:val="center"/>
        </w:trPr>
        <w:tc>
          <w:tcPr>
            <w:tcW w:w="1642" w:type="dxa"/>
            <w:noWrap/>
          </w:tcPr>
          <w:p w14:paraId="04B08C88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040BF741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A1934C8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40AB107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936213F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CA66792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06E02548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5C0529" w:rsidRPr="00963F4D" w14:paraId="187A1209" w14:textId="77777777" w:rsidTr="00F754C2">
        <w:trPr>
          <w:jc w:val="center"/>
        </w:trPr>
        <w:tc>
          <w:tcPr>
            <w:tcW w:w="1642" w:type="dxa"/>
            <w:noWrap/>
          </w:tcPr>
          <w:p w14:paraId="6D751868" w14:textId="77777777" w:rsidR="005C0529" w:rsidRDefault="005C0529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40363F5F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C2A076F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36C2B0D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7BC8A23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70C104C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64D9F432" w14:textId="77777777" w:rsidR="005C0529" w:rsidRPr="00A73169" w:rsidRDefault="005C0529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4B86CCEF" w14:textId="1683E4DF" w:rsidR="005C0529" w:rsidRPr="008A5C3B" w:rsidRDefault="005C0529" w:rsidP="005C0529">
      <w:pPr>
        <w:pStyle w:val="EpgrafeTablas"/>
      </w:pPr>
      <w:bookmarkStart w:id="41" w:name="_Toc219710521"/>
      <w:bookmarkStart w:id="42" w:name="_Toc219716956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5E4CFA">
        <w:rPr>
          <w:noProof/>
        </w:rPr>
        <w:t>15</w:t>
      </w:r>
      <w:r w:rsidRPr="00AD0EBB">
        <w:fldChar w:fldCharType="end"/>
      </w:r>
      <w:r w:rsidRPr="00AD0EBB">
        <w:t xml:space="preserve"> </w:t>
      </w:r>
      <w:r>
        <w:t>– Evidencias Sonar &lt;JSP/HTML&gt;</w:t>
      </w:r>
      <w:bookmarkEnd w:id="41"/>
      <w:bookmarkEnd w:id="42"/>
    </w:p>
    <w:p w14:paraId="0706F668" w14:textId="3429D873" w:rsidR="00D07840" w:rsidRDefault="00D07840" w:rsidP="00D07840">
      <w:pPr>
        <w:pStyle w:val="Ttulo2"/>
        <w:rPr>
          <w:rFonts w:cstheme="majorHAnsi"/>
          <w:sz w:val="32"/>
          <w:szCs w:val="22"/>
        </w:rPr>
      </w:pPr>
      <w:bookmarkStart w:id="43" w:name="_Toc219716981"/>
      <w:r>
        <w:rPr>
          <w:rFonts w:cstheme="majorHAnsi"/>
          <w:sz w:val="32"/>
          <w:szCs w:val="22"/>
        </w:rPr>
        <w:t xml:space="preserve">Resultado Análisis Estático de Código </w:t>
      </w:r>
      <w:r>
        <w:rPr>
          <w:rFonts w:cstheme="majorHAnsi"/>
          <w:sz w:val="32"/>
          <w:szCs w:val="22"/>
        </w:rPr>
        <w:t>CSS</w:t>
      </w:r>
      <w:bookmarkEnd w:id="43"/>
    </w:p>
    <w:p w14:paraId="3127A8E8" w14:textId="158E72A4" w:rsidR="00D07840" w:rsidRDefault="00D07840" w:rsidP="00D07840">
      <w:r>
        <w:t xml:space="preserve">Se realiza una comprobación del análisis estático de los ficheros </w:t>
      </w:r>
      <w:r>
        <w:t>CSS</w:t>
      </w:r>
    </w:p>
    <w:p w14:paraId="59879DCD" w14:textId="1B6F9938" w:rsidR="00D07840" w:rsidRDefault="00D07840" w:rsidP="00D07840">
      <w:r>
        <w:t xml:space="preserve">&lt;Captura de pantalla de la pestaña de Evidencias de Sonar filtrando por lenguaje </w:t>
      </w:r>
      <w:r>
        <w:t>CSS</w:t>
      </w:r>
    </w:p>
    <w:p w14:paraId="42BDB34A" w14:textId="77777777" w:rsidR="00D07840" w:rsidRDefault="00D07840" w:rsidP="00D07840">
      <w:pPr>
        <w:keepNext/>
        <w:jc w:val="center"/>
      </w:pPr>
      <w:r w:rsidRPr="00963F4D">
        <w:rPr>
          <w:rFonts w:cstheme="majorHAnsi"/>
          <w:noProof/>
          <w:szCs w:val="22"/>
          <w:lang w:eastAsia="es-ES"/>
        </w:rPr>
        <w:lastRenderedPageBreak/>
        <w:drawing>
          <wp:inline distT="0" distB="0" distL="0" distR="0" wp14:anchorId="11C18A74" wp14:editId="48E934B2">
            <wp:extent cx="1971040" cy="1478280"/>
            <wp:effectExtent l="0" t="0" r="0" b="7620"/>
            <wp:docPr id="1463189686" name="Imagen 1463189686" descr="Imagen de mue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muestra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LightScreen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F45B" w14:textId="2EEE5DD2" w:rsidR="00D07840" w:rsidRDefault="00D07840" w:rsidP="00D07840">
      <w:pPr>
        <w:pStyle w:val="EpigrafeFiguras"/>
      </w:pPr>
      <w:bookmarkStart w:id="44" w:name="_Toc21971696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Evidencias Sonar </w:t>
      </w:r>
      <w:r>
        <w:t>CSS</w:t>
      </w:r>
      <w:bookmarkEnd w:id="44"/>
    </w:p>
    <w:p w14:paraId="0111EBB4" w14:textId="62578EB8" w:rsidR="00D07840" w:rsidRDefault="00D07840" w:rsidP="00D07840">
      <w:r>
        <w:t xml:space="preserve">En la siguiente tabla se muestra un resumen de los tipos de evidencia por criticidad detectados en el código </w:t>
      </w:r>
      <w:r>
        <w:t>CSS</w:t>
      </w:r>
    </w:p>
    <w:p w14:paraId="278C050D" w14:textId="77777777" w:rsidR="00D07840" w:rsidRDefault="00D07840" w:rsidP="00D07840">
      <w:r>
        <w:t>&lt;Si hay alguna evidencia bloqueante se marcará en rojo, si hay alguna crítica se marcará en naranja, si hay alguna mayor se marcará en amarillo&gt;</w:t>
      </w:r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2"/>
        <w:gridCol w:w="1507"/>
        <w:gridCol w:w="1610"/>
        <w:gridCol w:w="1610"/>
        <w:gridCol w:w="1610"/>
        <w:gridCol w:w="1610"/>
        <w:gridCol w:w="729"/>
      </w:tblGrid>
      <w:tr w:rsidR="00D07840" w:rsidRPr="009C3699" w14:paraId="6CD2862F" w14:textId="77777777" w:rsidTr="00F754C2">
        <w:trPr>
          <w:trHeight w:val="397"/>
          <w:tblHeader/>
          <w:jc w:val="center"/>
        </w:trPr>
        <w:tc>
          <w:tcPr>
            <w:tcW w:w="1642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41AA9816" w14:textId="77777777" w:rsidR="00D07840" w:rsidRPr="009C3699" w:rsidRDefault="00D07840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Tipo de</w:t>
            </w:r>
          </w:p>
          <w:p w14:paraId="48995EEB" w14:textId="77777777" w:rsidR="00D07840" w:rsidRPr="009C3699" w:rsidRDefault="00D07840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3EDB3423" w14:textId="77777777" w:rsidR="00D07840" w:rsidRPr="009C3699" w:rsidRDefault="00D07840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Total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7A6C0997" w14:textId="77777777" w:rsidR="00D07840" w:rsidRPr="009C3699" w:rsidRDefault="00D07840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Bloqueante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1DB8CEC2" w14:textId="77777777" w:rsidR="00D07840" w:rsidRPr="009C3699" w:rsidRDefault="00D07840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Crítica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55E0A757" w14:textId="77777777" w:rsidR="00D07840" w:rsidRPr="009C3699" w:rsidRDefault="00D07840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Mayor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26809DA8" w14:textId="77777777" w:rsidR="00D07840" w:rsidRPr="009C3699" w:rsidRDefault="00D07840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Menor</w:t>
            </w:r>
          </w:p>
        </w:tc>
        <w:tc>
          <w:tcPr>
            <w:tcW w:w="729" w:type="dxa"/>
            <w:shd w:val="clear" w:color="auto" w:fill="E3F1FD" w:themeFill="background2"/>
            <w:vAlign w:val="center"/>
          </w:tcPr>
          <w:p w14:paraId="2F2D02D6" w14:textId="77777777" w:rsidR="00D07840" w:rsidRPr="009C3699" w:rsidRDefault="00D07840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Info</w:t>
            </w:r>
          </w:p>
        </w:tc>
      </w:tr>
      <w:tr w:rsidR="00D07840" w:rsidRPr="00963F4D" w14:paraId="511041FF" w14:textId="77777777" w:rsidTr="00F754C2">
        <w:trPr>
          <w:jc w:val="center"/>
        </w:trPr>
        <w:tc>
          <w:tcPr>
            <w:tcW w:w="1642" w:type="dxa"/>
            <w:noWrap/>
          </w:tcPr>
          <w:p w14:paraId="6372ACFD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41633FC0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7917A6D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3125AA0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22B7A5A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9019A73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5D8EF9C1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D07840" w:rsidRPr="00963F4D" w14:paraId="4E9AC5AB" w14:textId="77777777" w:rsidTr="00F754C2">
        <w:trPr>
          <w:jc w:val="center"/>
        </w:trPr>
        <w:tc>
          <w:tcPr>
            <w:tcW w:w="1642" w:type="dxa"/>
            <w:noWrap/>
          </w:tcPr>
          <w:p w14:paraId="77C0A827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34FFDC2D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6AE7580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DDE9074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E58B3FD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BFDE8E0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26DB856F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D07840" w:rsidRPr="00963F4D" w14:paraId="5FD1780E" w14:textId="77777777" w:rsidTr="00F754C2">
        <w:trPr>
          <w:jc w:val="center"/>
        </w:trPr>
        <w:tc>
          <w:tcPr>
            <w:tcW w:w="1642" w:type="dxa"/>
            <w:noWrap/>
          </w:tcPr>
          <w:p w14:paraId="229E22DD" w14:textId="77777777" w:rsidR="00D07840" w:rsidRDefault="00D07840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27AC47C9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74AB926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8AD9317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5F09A3F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A5A21E7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0ED36B8B" w14:textId="77777777" w:rsidR="00D07840" w:rsidRPr="00A73169" w:rsidRDefault="00D07840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01F792A6" w14:textId="3282F63B" w:rsidR="00D07840" w:rsidRPr="008A5C3B" w:rsidRDefault="00D07840" w:rsidP="00D07840">
      <w:pPr>
        <w:pStyle w:val="EpgrafeTablas"/>
      </w:pPr>
      <w:bookmarkStart w:id="45" w:name="_Toc219716957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>
        <w:rPr>
          <w:noProof/>
        </w:rPr>
        <w:t>17</w:t>
      </w:r>
      <w:r w:rsidRPr="00AD0EBB">
        <w:fldChar w:fldCharType="end"/>
      </w:r>
      <w:r w:rsidRPr="00AD0EBB">
        <w:t xml:space="preserve"> </w:t>
      </w:r>
      <w:r>
        <w:t xml:space="preserve">– Evidencias Sonar </w:t>
      </w:r>
      <w:r>
        <w:t>CSS</w:t>
      </w:r>
      <w:bookmarkEnd w:id="45"/>
    </w:p>
    <w:p w14:paraId="457901AB" w14:textId="77777777" w:rsidR="005C0529" w:rsidRPr="005C0529" w:rsidRDefault="005C0529" w:rsidP="005C0529"/>
    <w:p w14:paraId="23C21D5F" w14:textId="069C22AD" w:rsidR="00C42573" w:rsidRDefault="00C42573" w:rsidP="00C42573">
      <w:pPr>
        <w:pStyle w:val="Ttulo2"/>
        <w:rPr>
          <w:rFonts w:cstheme="majorHAnsi"/>
          <w:sz w:val="32"/>
          <w:szCs w:val="22"/>
        </w:rPr>
      </w:pPr>
      <w:bookmarkStart w:id="46" w:name="_Toc219716982"/>
      <w:r>
        <w:rPr>
          <w:rFonts w:cstheme="majorHAnsi"/>
          <w:sz w:val="32"/>
          <w:szCs w:val="22"/>
        </w:rPr>
        <w:t>Resultado Análisis Estático de Código XML</w:t>
      </w:r>
      <w:bookmarkEnd w:id="46"/>
    </w:p>
    <w:p w14:paraId="43BB4607" w14:textId="29623E20" w:rsidR="005E4CFA" w:rsidRDefault="005E4CFA" w:rsidP="005E4CFA">
      <w:r>
        <w:t>Se realiza una comprobación del análisis estático de los ficheros XML</w:t>
      </w:r>
    </w:p>
    <w:p w14:paraId="027A5DE7" w14:textId="2FE33BAA" w:rsidR="005E4CFA" w:rsidRDefault="005E4CFA" w:rsidP="005E4CFA">
      <w:r>
        <w:t>&lt;Captura de pantalla de la pestaña de Evidencias de Sonar filtrando por lenguaje XML&gt;</w:t>
      </w:r>
    </w:p>
    <w:p w14:paraId="2B7114DA" w14:textId="77777777" w:rsidR="005E4CFA" w:rsidRDefault="005E4CFA" w:rsidP="005E4CFA">
      <w:pPr>
        <w:keepNext/>
        <w:jc w:val="center"/>
      </w:pPr>
      <w:r w:rsidRPr="00963F4D">
        <w:rPr>
          <w:rFonts w:cstheme="majorHAnsi"/>
          <w:noProof/>
          <w:szCs w:val="22"/>
          <w:lang w:eastAsia="es-ES"/>
        </w:rPr>
        <w:drawing>
          <wp:inline distT="0" distB="0" distL="0" distR="0" wp14:anchorId="79FDCD40" wp14:editId="18B7F987">
            <wp:extent cx="1971040" cy="1478280"/>
            <wp:effectExtent l="0" t="0" r="0" b="7620"/>
            <wp:docPr id="2127333148" name="Imagen 2127333148" descr="Imagen de mue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muestra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LightScreen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AFF0" w14:textId="3DAFE43E" w:rsidR="005E4CFA" w:rsidRDefault="005E4CFA" w:rsidP="005E4CFA">
      <w:pPr>
        <w:pStyle w:val="EpigrafeFiguras"/>
      </w:pPr>
      <w:bookmarkStart w:id="47" w:name="_Toc21971696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7840">
        <w:rPr>
          <w:noProof/>
        </w:rPr>
        <w:t>7</w:t>
      </w:r>
      <w:r>
        <w:fldChar w:fldCharType="end"/>
      </w:r>
      <w:r>
        <w:t xml:space="preserve"> - Evidencias Sonar XML</w:t>
      </w:r>
      <w:bookmarkEnd w:id="47"/>
    </w:p>
    <w:p w14:paraId="3C1F5245" w14:textId="0CC3BEDD" w:rsidR="005E4CFA" w:rsidRDefault="005E4CFA" w:rsidP="005E4CFA">
      <w:r>
        <w:lastRenderedPageBreak/>
        <w:t>En la siguiente tabla se muestra un resumen de los tipos de evidencia por criticidad detectados en el código XML</w:t>
      </w:r>
    </w:p>
    <w:p w14:paraId="18A3F0DE" w14:textId="77777777" w:rsidR="005E4CFA" w:rsidRDefault="005E4CFA" w:rsidP="005E4CFA">
      <w:r>
        <w:t>&lt;Si hay alguna evidencia bloqueante se marcará en rojo, si hay alguna crítica se marcará en naranja, si hay alguna mayor se marcará en amarillo&gt;</w:t>
      </w:r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2"/>
        <w:gridCol w:w="1507"/>
        <w:gridCol w:w="1610"/>
        <w:gridCol w:w="1610"/>
        <w:gridCol w:w="1610"/>
        <w:gridCol w:w="1610"/>
        <w:gridCol w:w="729"/>
      </w:tblGrid>
      <w:tr w:rsidR="005E4CFA" w:rsidRPr="009C3699" w14:paraId="6C149040" w14:textId="77777777" w:rsidTr="00F754C2">
        <w:trPr>
          <w:trHeight w:val="397"/>
          <w:tblHeader/>
          <w:jc w:val="center"/>
        </w:trPr>
        <w:tc>
          <w:tcPr>
            <w:tcW w:w="1642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645C3948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Tipo de</w:t>
            </w:r>
          </w:p>
          <w:p w14:paraId="410E67AE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60AC66F6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Total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50F6C2A8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Bloqueante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25969853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Crítica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1D5E7435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Mayor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4B9CD6BE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Menor</w:t>
            </w:r>
          </w:p>
        </w:tc>
        <w:tc>
          <w:tcPr>
            <w:tcW w:w="729" w:type="dxa"/>
            <w:shd w:val="clear" w:color="auto" w:fill="E3F1FD" w:themeFill="background2"/>
            <w:vAlign w:val="center"/>
          </w:tcPr>
          <w:p w14:paraId="5AE7076C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Info</w:t>
            </w:r>
          </w:p>
        </w:tc>
      </w:tr>
      <w:tr w:rsidR="005E4CFA" w:rsidRPr="00963F4D" w14:paraId="748027BE" w14:textId="77777777" w:rsidTr="00F754C2">
        <w:trPr>
          <w:jc w:val="center"/>
        </w:trPr>
        <w:tc>
          <w:tcPr>
            <w:tcW w:w="1642" w:type="dxa"/>
            <w:noWrap/>
          </w:tcPr>
          <w:p w14:paraId="6BEED52B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4474BE71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DBADD93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4D33928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6446477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8CECDCD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00B9D72A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5E4CFA" w:rsidRPr="00963F4D" w14:paraId="18800AB4" w14:textId="77777777" w:rsidTr="00F754C2">
        <w:trPr>
          <w:jc w:val="center"/>
        </w:trPr>
        <w:tc>
          <w:tcPr>
            <w:tcW w:w="1642" w:type="dxa"/>
            <w:noWrap/>
          </w:tcPr>
          <w:p w14:paraId="73819AC8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4E1BF2A7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138BE39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8E6441C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4CFB0E0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EC15EE3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1B61F851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5E4CFA" w:rsidRPr="00963F4D" w14:paraId="10E818DA" w14:textId="77777777" w:rsidTr="00F754C2">
        <w:trPr>
          <w:jc w:val="center"/>
        </w:trPr>
        <w:tc>
          <w:tcPr>
            <w:tcW w:w="1642" w:type="dxa"/>
            <w:noWrap/>
          </w:tcPr>
          <w:p w14:paraId="0327559D" w14:textId="77777777" w:rsidR="005E4CFA" w:rsidRDefault="005E4CFA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170C20AF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474E9957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D5D7F31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6E53372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1F3828A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05E3D828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76641EC8" w14:textId="66D80395" w:rsidR="005E4CFA" w:rsidRPr="008A5C3B" w:rsidRDefault="005E4CFA" w:rsidP="005E4CFA">
      <w:pPr>
        <w:pStyle w:val="EpgrafeTablas"/>
      </w:pPr>
      <w:bookmarkStart w:id="48" w:name="_Toc219710522"/>
      <w:bookmarkStart w:id="49" w:name="_Toc219716958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D07840">
        <w:rPr>
          <w:noProof/>
        </w:rPr>
        <w:t>18</w:t>
      </w:r>
      <w:r w:rsidRPr="00AD0EBB">
        <w:fldChar w:fldCharType="end"/>
      </w:r>
      <w:r w:rsidRPr="00AD0EBB">
        <w:t xml:space="preserve"> </w:t>
      </w:r>
      <w:r>
        <w:t>– Evidencias Sonar XML</w:t>
      </w:r>
      <w:bookmarkEnd w:id="48"/>
      <w:bookmarkEnd w:id="49"/>
    </w:p>
    <w:p w14:paraId="62D08840" w14:textId="77777777" w:rsidR="005E4CFA" w:rsidRPr="005E4CFA" w:rsidRDefault="005E4CFA" w:rsidP="005E4CFA"/>
    <w:p w14:paraId="7CC7E9BC" w14:textId="3091E4A8" w:rsidR="00C42573" w:rsidRDefault="00C42573" w:rsidP="00C42573">
      <w:pPr>
        <w:pStyle w:val="Ttulo2"/>
        <w:rPr>
          <w:rFonts w:cstheme="majorHAnsi"/>
          <w:sz w:val="32"/>
          <w:szCs w:val="22"/>
        </w:rPr>
      </w:pPr>
      <w:bookmarkStart w:id="50" w:name="_Toc219716983"/>
      <w:r>
        <w:rPr>
          <w:rFonts w:cstheme="majorHAnsi"/>
          <w:sz w:val="32"/>
          <w:szCs w:val="22"/>
        </w:rPr>
        <w:t>Resultado Análisis Estático de Código SQL</w:t>
      </w:r>
      <w:bookmarkEnd w:id="50"/>
    </w:p>
    <w:p w14:paraId="2AA45D75" w14:textId="568AB883" w:rsidR="005E4CFA" w:rsidRDefault="005E4CFA" w:rsidP="005E4CFA">
      <w:r>
        <w:t>Se realiza una comprobación del análisis estático de los ficheros SQL</w:t>
      </w:r>
    </w:p>
    <w:p w14:paraId="7EA21CA7" w14:textId="58B3F992" w:rsidR="005E4CFA" w:rsidRDefault="005E4CFA" w:rsidP="005E4CFA">
      <w:r>
        <w:t>&lt;Captura de pantalla de la pestaña de Evidencias de Sonar filtrando por lenguaje SQL&gt;</w:t>
      </w:r>
    </w:p>
    <w:p w14:paraId="2C3239FD" w14:textId="77777777" w:rsidR="005E4CFA" w:rsidRDefault="005E4CFA" w:rsidP="005E4CFA">
      <w:pPr>
        <w:keepNext/>
        <w:jc w:val="center"/>
      </w:pPr>
      <w:r w:rsidRPr="00963F4D">
        <w:rPr>
          <w:rFonts w:cstheme="majorHAnsi"/>
          <w:noProof/>
          <w:szCs w:val="22"/>
          <w:lang w:eastAsia="es-ES"/>
        </w:rPr>
        <w:drawing>
          <wp:inline distT="0" distB="0" distL="0" distR="0" wp14:anchorId="4B6FAD87" wp14:editId="1660E57E">
            <wp:extent cx="1971040" cy="1478280"/>
            <wp:effectExtent l="0" t="0" r="0" b="7620"/>
            <wp:docPr id="1354285894" name="Imagen 1354285894" descr="Imagen de mue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muestra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LightScreen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7A8D" w14:textId="4932AA08" w:rsidR="005E4CFA" w:rsidRDefault="005E4CFA" w:rsidP="005E4CFA">
      <w:pPr>
        <w:pStyle w:val="EpigrafeFiguras"/>
      </w:pPr>
      <w:bookmarkStart w:id="51" w:name="_Toc21971696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7840">
        <w:rPr>
          <w:noProof/>
        </w:rPr>
        <w:t>8</w:t>
      </w:r>
      <w:r>
        <w:fldChar w:fldCharType="end"/>
      </w:r>
      <w:r>
        <w:t xml:space="preserve"> - Evidencias Sonar SQL</w:t>
      </w:r>
      <w:bookmarkEnd w:id="51"/>
    </w:p>
    <w:p w14:paraId="54552C51" w14:textId="5D4B1DDA" w:rsidR="005E4CFA" w:rsidRDefault="005E4CFA" w:rsidP="005E4CFA">
      <w:r>
        <w:t>En la siguiente tabla se muestra un resumen de los tipos de evidencia por criticidad detectados en el código SQL</w:t>
      </w:r>
    </w:p>
    <w:p w14:paraId="629208FF" w14:textId="77777777" w:rsidR="005E4CFA" w:rsidRDefault="005E4CFA" w:rsidP="005E4CFA">
      <w:r>
        <w:t>&lt;Si hay alguna evidencia bloqueante se marcará en rojo, si hay alguna crítica se marcará en naranja, si hay alguna mayor se marcará en amarillo&gt;</w:t>
      </w:r>
    </w:p>
    <w:tbl>
      <w:tblPr>
        <w:tblW w:w="10318" w:type="dxa"/>
        <w:jc w:val="center"/>
        <w:tblBorders>
          <w:top w:val="single" w:sz="6" w:space="0" w:color="717074"/>
          <w:left w:val="single" w:sz="6" w:space="0" w:color="717074"/>
          <w:bottom w:val="single" w:sz="6" w:space="0" w:color="717074"/>
          <w:right w:val="single" w:sz="6" w:space="0" w:color="717074"/>
          <w:insideH w:val="single" w:sz="6" w:space="0" w:color="717074"/>
          <w:insideV w:val="single" w:sz="6" w:space="0" w:color="717074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642"/>
        <w:gridCol w:w="1507"/>
        <w:gridCol w:w="1610"/>
        <w:gridCol w:w="1610"/>
        <w:gridCol w:w="1610"/>
        <w:gridCol w:w="1610"/>
        <w:gridCol w:w="729"/>
      </w:tblGrid>
      <w:tr w:rsidR="005E4CFA" w:rsidRPr="009C3699" w14:paraId="329F26B7" w14:textId="77777777" w:rsidTr="00F754C2">
        <w:trPr>
          <w:trHeight w:val="397"/>
          <w:tblHeader/>
          <w:jc w:val="center"/>
        </w:trPr>
        <w:tc>
          <w:tcPr>
            <w:tcW w:w="1642" w:type="dxa"/>
            <w:tcBorders>
              <w:bottom w:val="single" w:sz="6" w:space="0" w:color="717074"/>
              <w:right w:val="single" w:sz="6" w:space="0" w:color="FFFFFF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17701C38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Tipo de</w:t>
            </w:r>
          </w:p>
          <w:p w14:paraId="42F7544E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Evidencia</w:t>
            </w:r>
          </w:p>
        </w:tc>
        <w:tc>
          <w:tcPr>
            <w:tcW w:w="1507" w:type="dxa"/>
            <w:tcBorders>
              <w:left w:val="single" w:sz="6" w:space="0" w:color="FFFFFF"/>
              <w:bottom w:val="single" w:sz="6" w:space="0" w:color="717074"/>
            </w:tcBorders>
            <w:shd w:val="clear" w:color="auto" w:fill="E3F1FD" w:themeFill="background2"/>
            <w:noWrap/>
            <w:tcMar>
              <w:top w:w="0" w:type="dxa"/>
            </w:tcMar>
            <w:vAlign w:val="center"/>
          </w:tcPr>
          <w:p w14:paraId="256A0483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Total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6F3BD6B3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Bloqueante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65A88B4F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Crítica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0DF54053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Mayor</w:t>
            </w:r>
          </w:p>
        </w:tc>
        <w:tc>
          <w:tcPr>
            <w:tcW w:w="1610" w:type="dxa"/>
            <w:shd w:val="clear" w:color="auto" w:fill="E3F1FD" w:themeFill="background2"/>
            <w:vAlign w:val="center"/>
          </w:tcPr>
          <w:p w14:paraId="14B175D7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Menor</w:t>
            </w:r>
          </w:p>
        </w:tc>
        <w:tc>
          <w:tcPr>
            <w:tcW w:w="729" w:type="dxa"/>
            <w:shd w:val="clear" w:color="auto" w:fill="E3F1FD" w:themeFill="background2"/>
            <w:vAlign w:val="center"/>
          </w:tcPr>
          <w:p w14:paraId="770269BB" w14:textId="77777777" w:rsidR="005E4CFA" w:rsidRPr="009C3699" w:rsidRDefault="005E4CFA" w:rsidP="00F754C2">
            <w:pPr>
              <w:pStyle w:val="TablaTtulo1"/>
              <w:rPr>
                <w:color w:val="auto"/>
              </w:rPr>
            </w:pPr>
            <w:r w:rsidRPr="009C3699">
              <w:rPr>
                <w:color w:val="auto"/>
              </w:rPr>
              <w:t>Info</w:t>
            </w:r>
          </w:p>
        </w:tc>
      </w:tr>
      <w:tr w:rsidR="005E4CFA" w:rsidRPr="00963F4D" w14:paraId="2F4C775E" w14:textId="77777777" w:rsidTr="00F754C2">
        <w:trPr>
          <w:jc w:val="center"/>
        </w:trPr>
        <w:tc>
          <w:tcPr>
            <w:tcW w:w="1642" w:type="dxa"/>
            <w:noWrap/>
          </w:tcPr>
          <w:p w14:paraId="1E9D1705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t>BUG</w:t>
            </w:r>
          </w:p>
        </w:tc>
        <w:tc>
          <w:tcPr>
            <w:tcW w:w="1507" w:type="dxa"/>
            <w:noWrap/>
            <w:vAlign w:val="center"/>
          </w:tcPr>
          <w:p w14:paraId="0B88DACF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C3EEF53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56FF881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39D2CEE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FD1658D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7F31A9CF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5E4CFA" w:rsidRPr="00963F4D" w14:paraId="1476E23B" w14:textId="77777777" w:rsidTr="00F754C2">
        <w:trPr>
          <w:jc w:val="center"/>
        </w:trPr>
        <w:tc>
          <w:tcPr>
            <w:tcW w:w="1642" w:type="dxa"/>
            <w:noWrap/>
          </w:tcPr>
          <w:p w14:paraId="238C0CB8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  <w:r>
              <w:rPr>
                <w:color w:val="191E23" w:themeColor="text1" w:themeShade="80"/>
              </w:rPr>
              <w:lastRenderedPageBreak/>
              <w:t>Vulnerabilidad</w:t>
            </w:r>
          </w:p>
        </w:tc>
        <w:tc>
          <w:tcPr>
            <w:tcW w:w="1507" w:type="dxa"/>
            <w:noWrap/>
            <w:vAlign w:val="center"/>
          </w:tcPr>
          <w:p w14:paraId="4ED0B1D4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3742FAB1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1F9828A0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2B5B512D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945F706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3C228C8D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  <w:tr w:rsidR="005E4CFA" w:rsidRPr="00963F4D" w14:paraId="335321AB" w14:textId="77777777" w:rsidTr="00F754C2">
        <w:trPr>
          <w:jc w:val="center"/>
        </w:trPr>
        <w:tc>
          <w:tcPr>
            <w:tcW w:w="1642" w:type="dxa"/>
            <w:noWrap/>
          </w:tcPr>
          <w:p w14:paraId="2FD19F37" w14:textId="77777777" w:rsidR="005E4CFA" w:rsidRDefault="005E4CFA" w:rsidP="00F754C2">
            <w:pPr>
              <w:pStyle w:val="Normaltabla"/>
              <w:rPr>
                <w:color w:val="191E23" w:themeColor="text1" w:themeShade="80"/>
              </w:rPr>
            </w:pPr>
            <w:proofErr w:type="spellStart"/>
            <w:r>
              <w:rPr>
                <w:color w:val="191E23" w:themeColor="text1" w:themeShade="80"/>
              </w:rPr>
              <w:t>Code</w:t>
            </w:r>
            <w:proofErr w:type="spellEnd"/>
            <w:r>
              <w:rPr>
                <w:color w:val="191E23" w:themeColor="text1" w:themeShade="80"/>
              </w:rPr>
              <w:t xml:space="preserve"> </w:t>
            </w:r>
            <w:proofErr w:type="spellStart"/>
            <w:r>
              <w:rPr>
                <w:color w:val="191E23" w:themeColor="text1" w:themeShade="80"/>
              </w:rPr>
              <w:t>Smell</w:t>
            </w:r>
            <w:proofErr w:type="spellEnd"/>
          </w:p>
        </w:tc>
        <w:tc>
          <w:tcPr>
            <w:tcW w:w="1507" w:type="dxa"/>
            <w:noWrap/>
            <w:vAlign w:val="center"/>
          </w:tcPr>
          <w:p w14:paraId="17D5DA26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021E9D21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6B7EACBD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75B5BFE0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1610" w:type="dxa"/>
          </w:tcPr>
          <w:p w14:paraId="588EF6D3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  <w:tc>
          <w:tcPr>
            <w:tcW w:w="729" w:type="dxa"/>
          </w:tcPr>
          <w:p w14:paraId="7F9FDFA1" w14:textId="77777777" w:rsidR="005E4CFA" w:rsidRPr="00A73169" w:rsidRDefault="005E4CFA" w:rsidP="00F754C2">
            <w:pPr>
              <w:pStyle w:val="Normaltabla"/>
              <w:rPr>
                <w:color w:val="191E23" w:themeColor="text1" w:themeShade="80"/>
              </w:rPr>
            </w:pPr>
          </w:p>
        </w:tc>
      </w:tr>
    </w:tbl>
    <w:p w14:paraId="54C6EBB7" w14:textId="1A60FA71" w:rsidR="005E4CFA" w:rsidRPr="008A5C3B" w:rsidRDefault="005E4CFA" w:rsidP="005E4CFA">
      <w:pPr>
        <w:pStyle w:val="EpgrafeTablas"/>
      </w:pPr>
      <w:bookmarkStart w:id="52" w:name="_Toc219710523"/>
      <w:bookmarkStart w:id="53" w:name="_Toc219716959"/>
      <w:r w:rsidRPr="00AD0EBB">
        <w:t xml:space="preserve">Tabla </w:t>
      </w:r>
      <w:r w:rsidRPr="00AD0EBB">
        <w:fldChar w:fldCharType="begin"/>
      </w:r>
      <w:r w:rsidRPr="00AD0EBB">
        <w:instrText xml:space="preserve"> SEQ Tabla \* ARABIC </w:instrText>
      </w:r>
      <w:r w:rsidRPr="00AD0EBB">
        <w:fldChar w:fldCharType="separate"/>
      </w:r>
      <w:r w:rsidR="00D07840">
        <w:rPr>
          <w:noProof/>
        </w:rPr>
        <w:t>19</w:t>
      </w:r>
      <w:r w:rsidRPr="00AD0EBB">
        <w:fldChar w:fldCharType="end"/>
      </w:r>
      <w:r w:rsidRPr="00AD0EBB">
        <w:t xml:space="preserve"> </w:t>
      </w:r>
      <w:r>
        <w:t>– Evidencias Sonar SQL</w:t>
      </w:r>
      <w:bookmarkEnd w:id="52"/>
      <w:bookmarkEnd w:id="53"/>
    </w:p>
    <w:p w14:paraId="1D889EE2" w14:textId="5B0E678E" w:rsidR="003A688F" w:rsidRPr="00A73169" w:rsidRDefault="003A688F" w:rsidP="003A688F">
      <w:pPr>
        <w:rPr>
          <w:rFonts w:cstheme="majorHAnsi"/>
          <w:color w:val="191E23" w:themeColor="text1" w:themeShade="80"/>
          <w:szCs w:val="22"/>
          <w:lang w:val="es-ES_tradnl"/>
        </w:rPr>
      </w:pPr>
    </w:p>
    <w:p w14:paraId="108107DB" w14:textId="6B6BC65B" w:rsidR="004C5F42" w:rsidRDefault="004C5F42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r>
        <w:rPr>
          <w:rFonts w:cstheme="majorHAnsi"/>
          <w:color w:val="191E23" w:themeColor="text1" w:themeShade="80"/>
          <w:szCs w:val="22"/>
        </w:rPr>
        <w:br w:type="page"/>
      </w:r>
    </w:p>
    <w:p w14:paraId="2ABD65AC" w14:textId="762CC9FB" w:rsidR="004C5F42" w:rsidRPr="00A73169" w:rsidRDefault="00A56ED4" w:rsidP="004C5F42">
      <w:pPr>
        <w:pStyle w:val="Ttulo1"/>
        <w:rPr>
          <w:rFonts w:cstheme="majorHAnsi"/>
          <w:color w:val="191E23" w:themeColor="text1" w:themeShade="80"/>
          <w:sz w:val="32"/>
          <w:szCs w:val="22"/>
          <w:lang w:val="es-ES_tradnl"/>
        </w:rPr>
      </w:pPr>
      <w:bookmarkStart w:id="54" w:name="_Toc219716984"/>
      <w:r>
        <w:rPr>
          <w:rFonts w:cstheme="majorHAnsi"/>
          <w:color w:val="191E23" w:themeColor="text1" w:themeShade="80"/>
          <w:sz w:val="32"/>
          <w:szCs w:val="22"/>
          <w:lang w:val="es-ES_tradnl"/>
        </w:rPr>
        <w:lastRenderedPageBreak/>
        <w:t>Análisis Cualitativo de código</w:t>
      </w:r>
      <w:bookmarkEnd w:id="54"/>
    </w:p>
    <w:p w14:paraId="301963C7" w14:textId="57A09DB5" w:rsidR="000E00BB" w:rsidRDefault="000E00BB" w:rsidP="009926B0">
      <w:r>
        <w:t>En este apartado se realiza una revisión manual de</w:t>
      </w:r>
      <w:r w:rsidR="00547CBA">
        <w:t>l código aplicativo revisando que cumpla con los distintos manuales de buenas prácticas o normativas marcadas por la arquitectura de referencia.</w:t>
      </w:r>
    </w:p>
    <w:p w14:paraId="115AEF5D" w14:textId="171692E8" w:rsidR="009926B0" w:rsidRDefault="009926B0" w:rsidP="009926B0">
      <w:r>
        <w:t>&lt; En caso de utilizar Milano</w:t>
      </w:r>
      <w:r w:rsidR="00076936">
        <w:t xml:space="preserve"> o ser un proyecto </w:t>
      </w:r>
      <w:proofErr w:type="spellStart"/>
      <w:r w:rsidR="00076936">
        <w:t>multi</w:t>
      </w:r>
      <w:r w:rsidR="00547CBA">
        <w:t>-</w:t>
      </w:r>
      <w:r w:rsidR="00076936">
        <w:t>módulo</w:t>
      </w:r>
      <w:proofErr w:type="spellEnd"/>
      <w:r w:rsidR="00076936">
        <w:t xml:space="preserve"> se incluirá un subapartado por cada uno de los módulos de la aplicación</w:t>
      </w:r>
      <w:r w:rsidR="00547CBA">
        <w:t xml:space="preserve">, en caso de no ser </w:t>
      </w:r>
      <w:proofErr w:type="spellStart"/>
      <w:r w:rsidR="00547CBA">
        <w:t>multi-módulo</w:t>
      </w:r>
      <w:proofErr w:type="spellEnd"/>
      <w:r w:rsidR="00547CBA">
        <w:t xml:space="preserve"> se incluirá directamente </w:t>
      </w:r>
      <w:r w:rsidR="00E71595">
        <w:t>la información sin subapartados</w:t>
      </w:r>
      <w:r>
        <w:t>&gt;</w:t>
      </w:r>
    </w:p>
    <w:p w14:paraId="6E77ADBB" w14:textId="6B053402" w:rsidR="004C5F42" w:rsidRDefault="00856AB9" w:rsidP="004C5F42">
      <w:pPr>
        <w:pStyle w:val="Ttulo2"/>
        <w:rPr>
          <w:rFonts w:cstheme="majorHAnsi"/>
          <w:sz w:val="32"/>
          <w:szCs w:val="22"/>
        </w:rPr>
      </w:pPr>
      <w:bookmarkStart w:id="55" w:name="_Toc219716985"/>
      <w:r>
        <w:rPr>
          <w:rFonts w:cstheme="majorHAnsi"/>
          <w:sz w:val="32"/>
          <w:szCs w:val="22"/>
        </w:rPr>
        <w:t>&lt;Módulo 1&gt;</w:t>
      </w:r>
      <w:bookmarkEnd w:id="55"/>
    </w:p>
    <w:p w14:paraId="59559A43" w14:textId="79A6F6DD" w:rsidR="00076936" w:rsidRPr="00076936" w:rsidRDefault="000E00BB" w:rsidP="00076936">
      <w:r>
        <w:t>&lt;Información sobre el análisis del módulo 1</w:t>
      </w:r>
      <w:r w:rsidR="00E71595">
        <w:t>&gt;</w:t>
      </w:r>
    </w:p>
    <w:p w14:paraId="1946F6C2" w14:textId="6946C554" w:rsidR="00856AB9" w:rsidRDefault="00856AB9" w:rsidP="00856AB9">
      <w:pPr>
        <w:pStyle w:val="Ttulo2"/>
        <w:rPr>
          <w:rFonts w:cstheme="majorHAnsi"/>
          <w:sz w:val="32"/>
          <w:szCs w:val="22"/>
        </w:rPr>
      </w:pPr>
      <w:bookmarkStart w:id="56" w:name="_Toc219716986"/>
      <w:r>
        <w:rPr>
          <w:rFonts w:cstheme="majorHAnsi"/>
          <w:sz w:val="32"/>
          <w:szCs w:val="22"/>
        </w:rPr>
        <w:t>&lt;Módulo 2&gt;</w:t>
      </w:r>
      <w:bookmarkEnd w:id="56"/>
    </w:p>
    <w:p w14:paraId="47CDC39D" w14:textId="77777777" w:rsidR="00E71595" w:rsidRPr="00076936" w:rsidRDefault="00E71595" w:rsidP="00E71595">
      <w:r>
        <w:t>&lt;Información sobre el análisis del módulo 1&gt;</w:t>
      </w:r>
    </w:p>
    <w:p w14:paraId="1DFCA606" w14:textId="79D9F589" w:rsidR="00856AB9" w:rsidRPr="00A73169" w:rsidRDefault="00856AB9" w:rsidP="00856AB9">
      <w:pPr>
        <w:pStyle w:val="Ttulo2"/>
        <w:rPr>
          <w:rFonts w:cstheme="majorHAnsi"/>
          <w:sz w:val="32"/>
          <w:szCs w:val="22"/>
        </w:rPr>
      </w:pPr>
      <w:bookmarkStart w:id="57" w:name="_Toc219716987"/>
      <w:r>
        <w:rPr>
          <w:rFonts w:cstheme="majorHAnsi"/>
          <w:sz w:val="32"/>
          <w:szCs w:val="22"/>
        </w:rPr>
        <w:t>&lt;Módulo X&gt;</w:t>
      </w:r>
      <w:bookmarkEnd w:id="57"/>
    </w:p>
    <w:p w14:paraId="328DB5F5" w14:textId="77F7A218" w:rsidR="00E71595" w:rsidRPr="00076936" w:rsidRDefault="00E71595" w:rsidP="00E71595">
      <w:r>
        <w:t>&lt;Información sobre el análisis del módulo X&gt;</w:t>
      </w:r>
    </w:p>
    <w:p w14:paraId="69A68EE8" w14:textId="77777777" w:rsidR="004C5F42" w:rsidRPr="00963F4D" w:rsidRDefault="004C5F42" w:rsidP="004C5F42">
      <w:pPr>
        <w:pStyle w:val="Listanumrica"/>
        <w:numPr>
          <w:ilvl w:val="0"/>
          <w:numId w:val="0"/>
        </w:numPr>
        <w:ind w:left="425" w:hanging="425"/>
        <w:jc w:val="center"/>
        <w:rPr>
          <w:rFonts w:cstheme="majorHAnsi"/>
          <w:szCs w:val="22"/>
        </w:rPr>
      </w:pPr>
    </w:p>
    <w:p w14:paraId="35C55085" w14:textId="77777777" w:rsidR="004C5F42" w:rsidRPr="00963F4D" w:rsidRDefault="004C5F42" w:rsidP="004C5F42">
      <w:pPr>
        <w:pStyle w:val="Listanumrica"/>
        <w:numPr>
          <w:ilvl w:val="0"/>
          <w:numId w:val="0"/>
        </w:numPr>
        <w:ind w:left="425" w:hanging="425"/>
        <w:jc w:val="center"/>
        <w:rPr>
          <w:rFonts w:cstheme="majorHAnsi"/>
          <w:szCs w:val="22"/>
        </w:rPr>
      </w:pPr>
    </w:p>
    <w:p w14:paraId="658520C6" w14:textId="12B4F0D3" w:rsidR="004C5F42" w:rsidRPr="00A73169" w:rsidRDefault="004C5F42" w:rsidP="004C5F42">
      <w:pPr>
        <w:rPr>
          <w:rFonts w:cstheme="majorHAnsi"/>
          <w:color w:val="191E23" w:themeColor="text1" w:themeShade="80"/>
          <w:szCs w:val="22"/>
          <w:lang w:val="es-ES_tradnl"/>
        </w:rPr>
      </w:pPr>
      <w:r w:rsidRPr="00A73169">
        <w:rPr>
          <w:rFonts w:cstheme="majorHAnsi"/>
          <w:color w:val="191E23" w:themeColor="text1" w:themeShade="80"/>
          <w:szCs w:val="22"/>
        </w:rPr>
        <w:t xml:space="preserve"> </w:t>
      </w:r>
    </w:p>
    <w:p w14:paraId="3F47350E" w14:textId="77777777" w:rsidR="004C5F42" w:rsidRPr="003E34CD" w:rsidRDefault="004C5F42" w:rsidP="004C5F42">
      <w:pPr>
        <w:rPr>
          <w:rFonts w:cstheme="majorHAnsi"/>
          <w:color w:val="191E23" w:themeColor="text1" w:themeShade="80"/>
          <w:szCs w:val="22"/>
        </w:rPr>
      </w:pPr>
    </w:p>
    <w:p w14:paraId="20A5899F" w14:textId="28755B3E" w:rsidR="004C5F42" w:rsidRDefault="004C5F42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r>
        <w:rPr>
          <w:rFonts w:cstheme="majorHAnsi"/>
          <w:color w:val="191E23" w:themeColor="text1" w:themeShade="80"/>
          <w:szCs w:val="22"/>
        </w:rPr>
        <w:br w:type="page"/>
      </w:r>
    </w:p>
    <w:p w14:paraId="55E66F59" w14:textId="6D5F4613" w:rsidR="004C5F42" w:rsidRPr="00A73169" w:rsidRDefault="002B082F" w:rsidP="004C5F42">
      <w:pPr>
        <w:pStyle w:val="Ttulo1"/>
        <w:rPr>
          <w:rFonts w:cstheme="majorHAnsi"/>
          <w:color w:val="191E23" w:themeColor="text1" w:themeShade="80"/>
          <w:sz w:val="32"/>
          <w:szCs w:val="22"/>
          <w:lang w:val="es-ES_tradnl"/>
        </w:rPr>
      </w:pPr>
      <w:bookmarkStart w:id="58" w:name="_Toc219716988"/>
      <w:r>
        <w:rPr>
          <w:rFonts w:cstheme="majorHAnsi"/>
          <w:color w:val="191E23" w:themeColor="text1" w:themeShade="80"/>
          <w:sz w:val="32"/>
          <w:szCs w:val="22"/>
          <w:lang w:val="es-ES_tradnl"/>
        </w:rPr>
        <w:lastRenderedPageBreak/>
        <w:t xml:space="preserve">Revisión </w:t>
      </w:r>
      <w:proofErr w:type="gramStart"/>
      <w:r>
        <w:rPr>
          <w:rFonts w:cstheme="majorHAnsi"/>
          <w:color w:val="191E23" w:themeColor="text1" w:themeShade="80"/>
          <w:sz w:val="32"/>
          <w:szCs w:val="22"/>
          <w:lang w:val="es-ES_tradnl"/>
        </w:rPr>
        <w:t>de test</w:t>
      </w:r>
      <w:proofErr w:type="gramEnd"/>
      <w:r>
        <w:rPr>
          <w:rFonts w:cstheme="majorHAnsi"/>
          <w:color w:val="191E23" w:themeColor="text1" w:themeShade="80"/>
          <w:sz w:val="32"/>
          <w:szCs w:val="22"/>
          <w:lang w:val="es-ES_tradnl"/>
        </w:rPr>
        <w:t xml:space="preserve"> unitarios</w:t>
      </w:r>
      <w:bookmarkEnd w:id="58"/>
    </w:p>
    <w:p w14:paraId="616043D0" w14:textId="1F8BD6B5" w:rsidR="00F5358C" w:rsidRPr="00F5358C" w:rsidRDefault="00F5358C" w:rsidP="00F5358C">
      <w:pPr>
        <w:rPr>
          <w:rFonts w:cstheme="majorHAnsi"/>
          <w:color w:val="191E23" w:themeColor="text1" w:themeShade="80"/>
          <w:szCs w:val="22"/>
        </w:rPr>
      </w:pPr>
      <w:r w:rsidRPr="00F5358C">
        <w:rPr>
          <w:rFonts w:cstheme="majorHAnsi"/>
          <w:color w:val="191E23" w:themeColor="text1" w:themeShade="80"/>
          <w:szCs w:val="22"/>
        </w:rPr>
        <w:t xml:space="preserve">Durante la ejecución de la tarea de Jenkins se realiza la ejecución automática de </w:t>
      </w:r>
      <w:proofErr w:type="gramStart"/>
      <w:r w:rsidRPr="00F5358C">
        <w:rPr>
          <w:rFonts w:cstheme="majorHAnsi"/>
          <w:color w:val="191E23" w:themeColor="text1" w:themeShade="80"/>
          <w:szCs w:val="22"/>
        </w:rPr>
        <w:t>los test</w:t>
      </w:r>
      <w:proofErr w:type="gramEnd"/>
      <w:r w:rsidRPr="00F5358C">
        <w:rPr>
          <w:rFonts w:cstheme="majorHAnsi"/>
          <w:color w:val="191E23" w:themeColor="text1" w:themeShade="80"/>
          <w:szCs w:val="22"/>
        </w:rPr>
        <w:t xml:space="preserve"> unitarios del módulo, y se realiza una comprobación automática de la cobertura de las clases mediante las herramientas Sonar y </w:t>
      </w:r>
      <w:proofErr w:type="spellStart"/>
      <w:r w:rsidRPr="00F5358C">
        <w:rPr>
          <w:rFonts w:cstheme="majorHAnsi"/>
          <w:color w:val="191E23" w:themeColor="text1" w:themeShade="80"/>
          <w:szCs w:val="22"/>
        </w:rPr>
        <w:t>Ja</w:t>
      </w:r>
      <w:r>
        <w:rPr>
          <w:rFonts w:cstheme="majorHAnsi"/>
          <w:color w:val="191E23" w:themeColor="text1" w:themeShade="80"/>
          <w:szCs w:val="22"/>
        </w:rPr>
        <w:t>C</w:t>
      </w:r>
      <w:r w:rsidRPr="00F5358C">
        <w:rPr>
          <w:rFonts w:cstheme="majorHAnsi"/>
          <w:color w:val="191E23" w:themeColor="text1" w:themeShade="80"/>
          <w:szCs w:val="22"/>
        </w:rPr>
        <w:t>o</w:t>
      </w:r>
      <w:r>
        <w:rPr>
          <w:rFonts w:cstheme="majorHAnsi"/>
          <w:color w:val="191E23" w:themeColor="text1" w:themeShade="80"/>
          <w:szCs w:val="22"/>
        </w:rPr>
        <w:t>C</w:t>
      </w:r>
      <w:r w:rsidRPr="00F5358C">
        <w:rPr>
          <w:rFonts w:cstheme="majorHAnsi"/>
          <w:color w:val="191E23" w:themeColor="text1" w:themeShade="80"/>
          <w:szCs w:val="22"/>
        </w:rPr>
        <w:t>o</w:t>
      </w:r>
      <w:proofErr w:type="spellEnd"/>
      <w:r w:rsidRPr="00F5358C">
        <w:rPr>
          <w:rFonts w:cstheme="majorHAnsi"/>
          <w:color w:val="191E23" w:themeColor="text1" w:themeShade="80"/>
          <w:szCs w:val="22"/>
        </w:rPr>
        <w:t>.</w:t>
      </w:r>
    </w:p>
    <w:p w14:paraId="45167787" w14:textId="77777777" w:rsidR="00F5358C" w:rsidRPr="00F5358C" w:rsidRDefault="00F5358C" w:rsidP="00F5358C">
      <w:pPr>
        <w:rPr>
          <w:rFonts w:cstheme="majorHAnsi"/>
          <w:color w:val="191E23" w:themeColor="text1" w:themeShade="80"/>
          <w:szCs w:val="22"/>
        </w:rPr>
      </w:pPr>
      <w:r w:rsidRPr="00F5358C">
        <w:rPr>
          <w:rFonts w:cstheme="majorHAnsi"/>
          <w:color w:val="191E23" w:themeColor="text1" w:themeShade="80"/>
          <w:szCs w:val="22"/>
        </w:rPr>
        <w:t xml:space="preserve">En los siguientes apartados se realiza una revisión tanto de los informes de cobertura y se realiza además un análisis de los distintos ficheros </w:t>
      </w:r>
      <w:proofErr w:type="gramStart"/>
      <w:r w:rsidRPr="00F5358C">
        <w:rPr>
          <w:rFonts w:cstheme="majorHAnsi"/>
          <w:color w:val="191E23" w:themeColor="text1" w:themeShade="80"/>
          <w:szCs w:val="22"/>
        </w:rPr>
        <w:t>de test</w:t>
      </w:r>
      <w:proofErr w:type="gramEnd"/>
      <w:r w:rsidRPr="00F5358C">
        <w:rPr>
          <w:rFonts w:cstheme="majorHAnsi"/>
          <w:color w:val="191E23" w:themeColor="text1" w:themeShade="80"/>
          <w:szCs w:val="22"/>
        </w:rPr>
        <w:t xml:space="preserve"> para asegurar que cumplen con los siguientes puntos:</w:t>
      </w:r>
    </w:p>
    <w:p w14:paraId="09F43E47" w14:textId="359E51E0" w:rsidR="00F5358C" w:rsidRPr="00F5358C" w:rsidRDefault="00F5358C" w:rsidP="00F5358C">
      <w:pPr>
        <w:pStyle w:val="Textovietanivel1"/>
      </w:pPr>
      <w:r w:rsidRPr="00F5358C">
        <w:t>Que están correctamente documentados</w:t>
      </w:r>
    </w:p>
    <w:p w14:paraId="7A05E129" w14:textId="02F68A4A" w:rsidR="00F5358C" w:rsidRPr="00F5358C" w:rsidRDefault="00F5358C" w:rsidP="00F5358C">
      <w:pPr>
        <w:pStyle w:val="Textovietanivel1"/>
      </w:pPr>
      <w:r w:rsidRPr="00F5358C">
        <w:t>Que no contienen lógica de negocio</w:t>
      </w:r>
    </w:p>
    <w:p w14:paraId="4E9BEB03" w14:textId="200C545B" w:rsidR="00F5358C" w:rsidRPr="00F5358C" w:rsidRDefault="00F5358C" w:rsidP="00F5358C">
      <w:pPr>
        <w:pStyle w:val="Textovietanivel1"/>
      </w:pPr>
      <w:r w:rsidRPr="00F5358C">
        <w:t>Que solo prueban los métodos de la propia clase</w:t>
      </w:r>
    </w:p>
    <w:p w14:paraId="4E93BB83" w14:textId="6CE78AF1" w:rsidR="00F5358C" w:rsidRPr="00F5358C" w:rsidRDefault="00F5358C" w:rsidP="00F5358C">
      <w:pPr>
        <w:pStyle w:val="Textovietanivel1"/>
      </w:pPr>
      <w:r w:rsidRPr="00F5358C">
        <w:t>Que son repetibles</w:t>
      </w:r>
    </w:p>
    <w:p w14:paraId="148D803C" w14:textId="28110F75" w:rsidR="00F5358C" w:rsidRPr="00F5358C" w:rsidRDefault="00F5358C" w:rsidP="00F5358C">
      <w:pPr>
        <w:pStyle w:val="Textovietanivel1"/>
      </w:pPr>
      <w:r w:rsidRPr="00F5358C">
        <w:t>Que comprueban tanto ejecución correcta como casos de error</w:t>
      </w:r>
    </w:p>
    <w:p w14:paraId="044A9336" w14:textId="7C09893D" w:rsidR="004C5F42" w:rsidRDefault="00F5358C" w:rsidP="00F5358C">
      <w:pPr>
        <w:pStyle w:val="Textovietanivel1"/>
      </w:pPr>
      <w:r w:rsidRPr="00F5358C">
        <w:t xml:space="preserve">Que se comprueban la ejecución mediante </w:t>
      </w:r>
      <w:proofErr w:type="spellStart"/>
      <w:r w:rsidRPr="00F5358C">
        <w:t>assert</w:t>
      </w:r>
      <w:proofErr w:type="spellEnd"/>
      <w:r w:rsidRPr="00F5358C">
        <w:t xml:space="preserve"> o </w:t>
      </w:r>
      <w:proofErr w:type="spellStart"/>
      <w:r w:rsidRPr="00F5358C">
        <w:t>verify</w:t>
      </w:r>
      <w:proofErr w:type="spellEnd"/>
      <w:r w:rsidR="004C5F42" w:rsidRPr="00A73169">
        <w:t>.</w:t>
      </w:r>
    </w:p>
    <w:p w14:paraId="3BFE24FB" w14:textId="4A7FE574" w:rsidR="004C5F42" w:rsidRDefault="002B082F" w:rsidP="002715B5">
      <w:pPr>
        <w:pStyle w:val="Ttulo2"/>
      </w:pPr>
      <w:bookmarkStart w:id="59" w:name="_Toc219716989"/>
      <w:r>
        <w:t>Ejecución Automática</w:t>
      </w:r>
      <w:bookmarkEnd w:id="59"/>
    </w:p>
    <w:p w14:paraId="3262F815" w14:textId="77777777" w:rsidR="00C04988" w:rsidRDefault="00C04988" w:rsidP="00C04988">
      <w:r>
        <w:t xml:space="preserve">&lt;Se detallará el número </w:t>
      </w:r>
      <w:proofErr w:type="gramStart"/>
      <w:r>
        <w:t>de test</w:t>
      </w:r>
      <w:proofErr w:type="gramEnd"/>
      <w:r>
        <w:t xml:space="preserve"> unitarios incluidos y ejecutados&gt;</w:t>
      </w:r>
    </w:p>
    <w:p w14:paraId="75F76665" w14:textId="77777777" w:rsidR="00C04988" w:rsidRDefault="00C04988" w:rsidP="00C04988">
      <w:r>
        <w:t xml:space="preserve">&lt;CAPTURA DE PANTALLA DEL APARTADO RESULTADO </w:t>
      </w:r>
      <w:proofErr w:type="gramStart"/>
      <w:r>
        <w:t>DE TEST</w:t>
      </w:r>
      <w:proofErr w:type="gramEnd"/>
      <w:r>
        <w:t xml:space="preserve"> DEL JOB DE JENKINS&gt;</w:t>
      </w:r>
    </w:p>
    <w:p w14:paraId="116FF7DB" w14:textId="7C1785E0" w:rsidR="00AA51A2" w:rsidRDefault="002F1A34" w:rsidP="00AA51A2">
      <w:pPr>
        <w:keepNext/>
        <w:jc w:val="center"/>
      </w:pPr>
      <w:r w:rsidRPr="00851B04">
        <w:rPr>
          <w:noProof/>
        </w:rPr>
        <w:drawing>
          <wp:inline distT="0" distB="0" distL="0" distR="0" wp14:anchorId="5DFFF3FA" wp14:editId="3F3F993C">
            <wp:extent cx="5669915" cy="1754505"/>
            <wp:effectExtent l="0" t="0" r="6985" b="0"/>
            <wp:docPr id="4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B1F7" w14:textId="06FF01F0" w:rsidR="00AA51A2" w:rsidRDefault="00AA51A2" w:rsidP="004B0DED">
      <w:pPr>
        <w:pStyle w:val="EpigrafeFiguras"/>
      </w:pPr>
      <w:bookmarkStart w:id="60" w:name="_Toc21971696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7840">
        <w:rPr>
          <w:noProof/>
        </w:rPr>
        <w:t>9</w:t>
      </w:r>
      <w:r>
        <w:fldChar w:fldCharType="end"/>
      </w:r>
      <w:r>
        <w:t xml:space="preserve"> </w:t>
      </w:r>
      <w:r w:rsidR="007F2999">
        <w:t>–Ejecución Test Unitarios en Jenkins</w:t>
      </w:r>
      <w:bookmarkEnd w:id="60"/>
    </w:p>
    <w:p w14:paraId="48238892" w14:textId="2912F9F5" w:rsidR="00C04988" w:rsidRPr="00C04988" w:rsidRDefault="00C04988" w:rsidP="00C04988">
      <w:r>
        <w:t xml:space="preserve">Se debe tener en cuenta que la ejecución correcta no es en sí un indicador de la calidad de </w:t>
      </w:r>
      <w:proofErr w:type="gramStart"/>
      <w:r>
        <w:t>los test</w:t>
      </w:r>
      <w:proofErr w:type="gramEnd"/>
      <w:r>
        <w:t xml:space="preserve"> unitarios, pero la ejecución con errores sí sería un indicador de problemas en </w:t>
      </w:r>
      <w:proofErr w:type="gramStart"/>
      <w:r>
        <w:t>los test</w:t>
      </w:r>
      <w:proofErr w:type="gramEnd"/>
      <w:r>
        <w:t xml:space="preserve"> que deberían subsanarse</w:t>
      </w:r>
    </w:p>
    <w:p w14:paraId="0A8C6FC9" w14:textId="6302D6A0" w:rsidR="00CE6683" w:rsidRDefault="000F5C8E" w:rsidP="002715B5">
      <w:pPr>
        <w:pStyle w:val="Ttulo2"/>
      </w:pPr>
      <w:bookmarkStart w:id="61" w:name="_Toc219716990"/>
      <w:r>
        <w:t>Revisión Cobertura: Sonar</w:t>
      </w:r>
      <w:bookmarkEnd w:id="61"/>
    </w:p>
    <w:p w14:paraId="106E15AE" w14:textId="77777777" w:rsidR="008A6D11" w:rsidRDefault="008A6D11" w:rsidP="008A6D11">
      <w:r>
        <w:t>&lt;Se incluirá una especificación de la cobertura total de código obtenida en Sonar, indicando cuanta cobertura de líneas y cuanta cobertura de ramas&gt;</w:t>
      </w:r>
    </w:p>
    <w:p w14:paraId="6A426057" w14:textId="77777777" w:rsidR="008A6D11" w:rsidRDefault="008A6D11" w:rsidP="008A6D11"/>
    <w:p w14:paraId="0F76E949" w14:textId="77777777" w:rsidR="008A6D11" w:rsidRDefault="008A6D11" w:rsidP="008A6D11">
      <w:r>
        <w:lastRenderedPageBreak/>
        <w:t>&lt;CAPTURA DE PANTALLA DEL APARTADO COBERTURA DISPONIBLE EN LA PESTAÑA MEDIDAS DE SONAR&gt;</w:t>
      </w:r>
    </w:p>
    <w:p w14:paraId="4AAC29F9" w14:textId="5874372D" w:rsidR="008A6D11" w:rsidRDefault="007F2999" w:rsidP="008A6D11">
      <w:r w:rsidRPr="00151993">
        <w:rPr>
          <w:noProof/>
        </w:rPr>
        <w:drawing>
          <wp:inline distT="0" distB="0" distL="0" distR="0" wp14:anchorId="7D75AFBB" wp14:editId="26E398D7">
            <wp:extent cx="2600688" cy="3953427"/>
            <wp:effectExtent l="0" t="0" r="9525" b="9525"/>
            <wp:docPr id="9" name="Imagen 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ECA9" w14:textId="2FBF44DF" w:rsidR="007F2999" w:rsidRPr="008A6D11" w:rsidRDefault="007F2999" w:rsidP="008B1408">
      <w:pPr>
        <w:pStyle w:val="EpigrafeFiguras"/>
      </w:pPr>
      <w:bookmarkStart w:id="62" w:name="_Toc21971696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7840">
        <w:rPr>
          <w:noProof/>
        </w:rPr>
        <w:t>10</w:t>
      </w:r>
      <w:r>
        <w:fldChar w:fldCharType="end"/>
      </w:r>
      <w:r>
        <w:t xml:space="preserve"> –</w:t>
      </w:r>
      <w:r w:rsidR="008B1408">
        <w:t xml:space="preserve"> </w:t>
      </w:r>
      <w:r>
        <w:t>Cobertura</w:t>
      </w:r>
      <w:r w:rsidR="008B1408">
        <w:t xml:space="preserve"> en Sonar</w:t>
      </w:r>
      <w:bookmarkEnd w:id="62"/>
    </w:p>
    <w:p w14:paraId="6A01958A" w14:textId="34BA4333" w:rsidR="00CE6683" w:rsidRDefault="00CE6683" w:rsidP="002715B5">
      <w:pPr>
        <w:pStyle w:val="Ttulo2"/>
      </w:pPr>
      <w:bookmarkStart w:id="63" w:name="_Toc219716991"/>
      <w:r>
        <w:t>Revisión Cobertura</w:t>
      </w:r>
      <w:r w:rsidR="000F5C8E">
        <w:t xml:space="preserve">: </w:t>
      </w:r>
      <w:proofErr w:type="spellStart"/>
      <w:r w:rsidR="000F5C8E">
        <w:t>JaCoCo</w:t>
      </w:r>
      <w:bookmarkEnd w:id="63"/>
      <w:proofErr w:type="spellEnd"/>
    </w:p>
    <w:p w14:paraId="3873E4B1" w14:textId="0A8661B0" w:rsidR="00BB1D9C" w:rsidRDefault="00BB1D9C" w:rsidP="00BB1D9C">
      <w:r>
        <w:t xml:space="preserve">&lt;Se incluirá una explicación de la cobertura de instrucciones y de ramas obtenido en </w:t>
      </w:r>
      <w:proofErr w:type="spellStart"/>
      <w:r>
        <w:t>JaCoCo</w:t>
      </w:r>
      <w:proofErr w:type="spellEnd"/>
      <w:r w:rsidR="002715B5">
        <w:t xml:space="preserve">, en caso de aplicación </w:t>
      </w:r>
      <w:proofErr w:type="spellStart"/>
      <w:r w:rsidR="002715B5">
        <w:t>multimódulo</w:t>
      </w:r>
      <w:proofErr w:type="spellEnd"/>
      <w:r w:rsidR="002715B5">
        <w:t xml:space="preserve"> se incluirá un subapartado por cada módulo</w:t>
      </w:r>
      <w:r w:rsidR="00216120">
        <w:t xml:space="preserve"> en caso de aplicación que no sea </w:t>
      </w:r>
      <w:proofErr w:type="spellStart"/>
      <w:r w:rsidR="00216120">
        <w:t>multimódulo</w:t>
      </w:r>
      <w:proofErr w:type="spellEnd"/>
      <w:r w:rsidR="00216120">
        <w:t xml:space="preserve"> no se </w:t>
      </w:r>
      <w:r w:rsidR="00F30849">
        <w:t>incluirá ningún subapartado</w:t>
      </w:r>
      <w:r>
        <w:t>&gt;</w:t>
      </w:r>
    </w:p>
    <w:p w14:paraId="669820AF" w14:textId="0FE0CADA" w:rsidR="00F30849" w:rsidRDefault="00F30849" w:rsidP="00F30849">
      <w:r>
        <w:t xml:space="preserve">&lt;CAPTURA DE PANTALLA DE JACOCO solo para NO </w:t>
      </w:r>
      <w:proofErr w:type="spellStart"/>
      <w:r>
        <w:t>multimódulo</w:t>
      </w:r>
      <w:proofErr w:type="spellEnd"/>
      <w:r>
        <w:t>&gt;</w:t>
      </w:r>
    </w:p>
    <w:p w14:paraId="752ABD27" w14:textId="77777777" w:rsidR="00F30849" w:rsidRDefault="00F30849" w:rsidP="00F30849">
      <w:r>
        <w:lastRenderedPageBreak/>
        <w:t xml:space="preserve"> </w:t>
      </w:r>
      <w:r w:rsidRPr="00F3507F">
        <w:rPr>
          <w:noProof/>
        </w:rPr>
        <w:drawing>
          <wp:inline distT="0" distB="0" distL="0" distR="0" wp14:anchorId="48A872E3" wp14:editId="014C4709">
            <wp:extent cx="5669915" cy="2615565"/>
            <wp:effectExtent l="0" t="0" r="6985" b="0"/>
            <wp:docPr id="1673818104" name="Imagen 167381810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6A5F" w14:textId="1967035D" w:rsidR="00F30849" w:rsidRPr="00BB1D9C" w:rsidRDefault="00F30849" w:rsidP="00F30849">
      <w:pPr>
        <w:pStyle w:val="EpigrafeFiguras"/>
      </w:pPr>
      <w:bookmarkStart w:id="64" w:name="_Toc21971697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7840">
        <w:rPr>
          <w:noProof/>
        </w:rPr>
        <w:t>11</w:t>
      </w:r>
      <w:r>
        <w:fldChar w:fldCharType="end"/>
      </w:r>
      <w:r>
        <w:t xml:space="preserve"> – Resultado de </w:t>
      </w:r>
      <w:proofErr w:type="spellStart"/>
      <w:r>
        <w:t>JaCoCo</w:t>
      </w:r>
      <w:bookmarkEnd w:id="64"/>
      <w:proofErr w:type="spellEnd"/>
    </w:p>
    <w:p w14:paraId="283E7912" w14:textId="77777777" w:rsidR="00F30849" w:rsidRDefault="00F30849" w:rsidP="00BB1D9C"/>
    <w:p w14:paraId="576C1755" w14:textId="354D7A04" w:rsidR="002715B5" w:rsidRDefault="002715B5" w:rsidP="002715B5">
      <w:pPr>
        <w:pStyle w:val="Ttulo3"/>
      </w:pPr>
      <w:bookmarkStart w:id="65" w:name="_Toc219716992"/>
      <w:r>
        <w:t>&lt;Módulo 1&gt;</w:t>
      </w:r>
      <w:bookmarkEnd w:id="65"/>
    </w:p>
    <w:p w14:paraId="6A98E94C" w14:textId="77777777" w:rsidR="004F5A1F" w:rsidRDefault="004F5A1F" w:rsidP="004F5A1F">
      <w:r>
        <w:t>&lt;CAPTURA DE PANTALLA DE JACOCO&gt;</w:t>
      </w:r>
    </w:p>
    <w:p w14:paraId="073AE620" w14:textId="77777777" w:rsidR="004F5A1F" w:rsidRDefault="004F5A1F" w:rsidP="004F5A1F">
      <w:r>
        <w:t xml:space="preserve"> </w:t>
      </w:r>
      <w:r w:rsidRPr="00F3507F">
        <w:rPr>
          <w:noProof/>
        </w:rPr>
        <w:drawing>
          <wp:inline distT="0" distB="0" distL="0" distR="0" wp14:anchorId="4A8684CF" wp14:editId="25A1D9EF">
            <wp:extent cx="5669915" cy="2615565"/>
            <wp:effectExtent l="0" t="0" r="6985" b="0"/>
            <wp:docPr id="13" name="Imagen 1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011C" w14:textId="789F4720" w:rsidR="004F5A1F" w:rsidRPr="00BB1D9C" w:rsidRDefault="004F5A1F" w:rsidP="004F5A1F">
      <w:pPr>
        <w:pStyle w:val="EpigrafeFiguras"/>
      </w:pPr>
      <w:bookmarkStart w:id="66" w:name="_Toc21971697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7840">
        <w:rPr>
          <w:noProof/>
        </w:rPr>
        <w:t>12</w:t>
      </w:r>
      <w:r>
        <w:fldChar w:fldCharType="end"/>
      </w:r>
      <w:r>
        <w:t xml:space="preserve"> – Resultado de </w:t>
      </w:r>
      <w:proofErr w:type="spellStart"/>
      <w:r>
        <w:t>JaCoCo</w:t>
      </w:r>
      <w:proofErr w:type="spellEnd"/>
      <w:r w:rsidR="00F30849">
        <w:t xml:space="preserve"> &lt;Módulo 1&gt;</w:t>
      </w:r>
      <w:bookmarkEnd w:id="66"/>
    </w:p>
    <w:p w14:paraId="1DA2EAAC" w14:textId="77777777" w:rsidR="004F5A1F" w:rsidRPr="004F5A1F" w:rsidRDefault="004F5A1F" w:rsidP="004F5A1F"/>
    <w:p w14:paraId="2BB3870D" w14:textId="77777777" w:rsidR="002715B5" w:rsidRDefault="002715B5" w:rsidP="002715B5">
      <w:pPr>
        <w:pStyle w:val="Ttulo3"/>
      </w:pPr>
      <w:bookmarkStart w:id="67" w:name="_Toc219716993"/>
      <w:r>
        <w:t>&lt;Módulo 2&gt;</w:t>
      </w:r>
      <w:bookmarkEnd w:id="67"/>
    </w:p>
    <w:p w14:paraId="60EE49BB" w14:textId="77777777" w:rsidR="00216120" w:rsidRDefault="00216120" w:rsidP="00216120">
      <w:r>
        <w:t>&lt;CAPTURA DE PANTALLA DE JACOCO&gt;</w:t>
      </w:r>
    </w:p>
    <w:p w14:paraId="308F7CFA" w14:textId="77777777" w:rsidR="00216120" w:rsidRDefault="00216120" w:rsidP="00216120">
      <w:r>
        <w:lastRenderedPageBreak/>
        <w:t xml:space="preserve"> </w:t>
      </w:r>
      <w:r w:rsidRPr="00F3507F">
        <w:rPr>
          <w:noProof/>
        </w:rPr>
        <w:drawing>
          <wp:inline distT="0" distB="0" distL="0" distR="0" wp14:anchorId="04627506" wp14:editId="503014F6">
            <wp:extent cx="5669915" cy="2615565"/>
            <wp:effectExtent l="0" t="0" r="6985" b="0"/>
            <wp:docPr id="268392296" name="Imagen 26839229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47D5" w14:textId="7A7E95A3" w:rsidR="00216120" w:rsidRPr="00BB1D9C" w:rsidRDefault="00216120" w:rsidP="00216120">
      <w:pPr>
        <w:pStyle w:val="EpigrafeFiguras"/>
      </w:pPr>
      <w:bookmarkStart w:id="68" w:name="_Toc21971697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7840">
        <w:rPr>
          <w:noProof/>
        </w:rPr>
        <w:t>13</w:t>
      </w:r>
      <w:r>
        <w:fldChar w:fldCharType="end"/>
      </w:r>
      <w:r>
        <w:t xml:space="preserve"> – Resultado de </w:t>
      </w:r>
      <w:proofErr w:type="spellStart"/>
      <w:r>
        <w:t>JaCoCo</w:t>
      </w:r>
      <w:proofErr w:type="spellEnd"/>
      <w:r w:rsidR="00F30849">
        <w:t xml:space="preserve"> &lt;Módulo 2&gt;</w:t>
      </w:r>
      <w:bookmarkEnd w:id="68"/>
    </w:p>
    <w:p w14:paraId="274A6935" w14:textId="77777777" w:rsidR="00216120" w:rsidRPr="00216120" w:rsidRDefault="00216120" w:rsidP="00216120"/>
    <w:p w14:paraId="7B468870" w14:textId="62EA3E59" w:rsidR="002715B5" w:rsidRDefault="002715B5" w:rsidP="00BB1D9C">
      <w:pPr>
        <w:pStyle w:val="Ttulo3"/>
      </w:pPr>
      <w:bookmarkStart w:id="69" w:name="_Toc219716994"/>
      <w:r>
        <w:t>&lt;Módulo X&gt;</w:t>
      </w:r>
      <w:bookmarkEnd w:id="69"/>
    </w:p>
    <w:p w14:paraId="6CBC0FAA" w14:textId="77777777" w:rsidR="00216120" w:rsidRDefault="00216120" w:rsidP="00216120">
      <w:r>
        <w:t>&lt;CAPTURA DE PANTALLA DE JACOCO&gt;</w:t>
      </w:r>
    </w:p>
    <w:p w14:paraId="05B1D37D" w14:textId="77777777" w:rsidR="00216120" w:rsidRDefault="00216120" w:rsidP="00216120">
      <w:r>
        <w:t xml:space="preserve"> </w:t>
      </w:r>
      <w:r w:rsidRPr="00F3507F">
        <w:rPr>
          <w:noProof/>
        </w:rPr>
        <w:drawing>
          <wp:inline distT="0" distB="0" distL="0" distR="0" wp14:anchorId="4E817511" wp14:editId="5774F15B">
            <wp:extent cx="5669915" cy="2615565"/>
            <wp:effectExtent l="0" t="0" r="6985" b="0"/>
            <wp:docPr id="445313261" name="Imagen 44531326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1716" w14:textId="6A3C17E4" w:rsidR="00216120" w:rsidRPr="00BB1D9C" w:rsidRDefault="00216120" w:rsidP="00216120">
      <w:pPr>
        <w:pStyle w:val="EpigrafeFiguras"/>
      </w:pPr>
      <w:bookmarkStart w:id="70" w:name="_Toc21971697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07840">
        <w:rPr>
          <w:noProof/>
        </w:rPr>
        <w:t>14</w:t>
      </w:r>
      <w:r>
        <w:fldChar w:fldCharType="end"/>
      </w:r>
      <w:r>
        <w:t xml:space="preserve"> – Resultado de </w:t>
      </w:r>
      <w:proofErr w:type="spellStart"/>
      <w:r>
        <w:t>JaCoCo</w:t>
      </w:r>
      <w:proofErr w:type="spellEnd"/>
      <w:r>
        <w:t xml:space="preserve"> &lt;módulo X&gt;</w:t>
      </w:r>
      <w:bookmarkEnd w:id="70"/>
    </w:p>
    <w:p w14:paraId="6C1F78C8" w14:textId="77777777" w:rsidR="00216120" w:rsidRPr="00216120" w:rsidRDefault="00216120" w:rsidP="00216120"/>
    <w:p w14:paraId="02E897F0" w14:textId="5372FAD9" w:rsidR="00CE6683" w:rsidRPr="00A73169" w:rsidRDefault="00F30849" w:rsidP="00F30849">
      <w:pPr>
        <w:pStyle w:val="Ttulo2"/>
      </w:pPr>
      <w:bookmarkStart w:id="71" w:name="_Toc219716995"/>
      <w:r>
        <w:t>Revisión</w:t>
      </w:r>
      <w:r w:rsidR="00CE6683">
        <w:t xml:space="preserve"> Cualitativa</w:t>
      </w:r>
      <w:bookmarkEnd w:id="71"/>
    </w:p>
    <w:p w14:paraId="14329200" w14:textId="789D4465" w:rsidR="001B6D69" w:rsidRDefault="001B6D69" w:rsidP="001B6D69">
      <w:r>
        <w:t xml:space="preserve">&lt;Se incluirá una explicación de los aspectos generales detectados en la revisión de </w:t>
      </w:r>
      <w:proofErr w:type="gramStart"/>
      <w:r>
        <w:t>los test</w:t>
      </w:r>
      <w:proofErr w:type="gramEnd"/>
      <w:r>
        <w:t xml:space="preserve"> unitarios. En caso de aplicación </w:t>
      </w:r>
      <w:proofErr w:type="spellStart"/>
      <w:r>
        <w:t>multimódulo</w:t>
      </w:r>
      <w:proofErr w:type="spellEnd"/>
      <w:r>
        <w:t xml:space="preserve"> se incluirá un subapartado por cada módulo&gt;</w:t>
      </w:r>
    </w:p>
    <w:p w14:paraId="42C89C3F" w14:textId="77777777" w:rsidR="001B6D69" w:rsidRDefault="001B6D69" w:rsidP="001B6D69">
      <w:pPr>
        <w:pStyle w:val="Ttulo3"/>
      </w:pPr>
      <w:bookmarkStart w:id="72" w:name="_Toc219716996"/>
      <w:r>
        <w:t>&lt;Módulo 1&gt;</w:t>
      </w:r>
      <w:bookmarkEnd w:id="72"/>
    </w:p>
    <w:p w14:paraId="51AD2729" w14:textId="77777777" w:rsidR="00763B24" w:rsidRPr="00763B24" w:rsidRDefault="00763B24" w:rsidP="00763B24"/>
    <w:p w14:paraId="01F6773F" w14:textId="54FD023A" w:rsidR="00763B24" w:rsidRDefault="00763B24" w:rsidP="00763B24">
      <w:pPr>
        <w:pStyle w:val="Ttulo3"/>
      </w:pPr>
      <w:bookmarkStart w:id="73" w:name="_Toc219716997"/>
      <w:r>
        <w:t>&lt;Módulo 2&gt;</w:t>
      </w:r>
      <w:bookmarkEnd w:id="73"/>
    </w:p>
    <w:p w14:paraId="4BC4F0AB" w14:textId="77777777" w:rsidR="00763B24" w:rsidRPr="00763B24" w:rsidRDefault="00763B24" w:rsidP="00763B24"/>
    <w:p w14:paraId="3861F751" w14:textId="66CC9C75" w:rsidR="00763B24" w:rsidRDefault="00763B24" w:rsidP="00763B24">
      <w:pPr>
        <w:pStyle w:val="Ttulo3"/>
      </w:pPr>
      <w:bookmarkStart w:id="74" w:name="_Toc219716998"/>
      <w:r>
        <w:t>&lt;Módulo X&gt;</w:t>
      </w:r>
      <w:bookmarkEnd w:id="74"/>
    </w:p>
    <w:p w14:paraId="4D3EF2FC" w14:textId="77777777" w:rsidR="00763B24" w:rsidRPr="00763B24" w:rsidRDefault="00763B24" w:rsidP="00763B24"/>
    <w:p w14:paraId="3AF4BA60" w14:textId="54113581" w:rsidR="004F2519" w:rsidRDefault="004F2519">
      <w:pPr>
        <w:spacing w:before="0" w:line="259" w:lineRule="auto"/>
        <w:jc w:val="left"/>
        <w:rPr>
          <w:rFonts w:cstheme="majorHAnsi"/>
          <w:color w:val="191E23" w:themeColor="text1" w:themeShade="80"/>
          <w:szCs w:val="22"/>
        </w:rPr>
      </w:pPr>
      <w:r>
        <w:rPr>
          <w:rFonts w:cstheme="majorHAnsi"/>
          <w:color w:val="191E23" w:themeColor="text1" w:themeShade="80"/>
          <w:szCs w:val="22"/>
        </w:rPr>
        <w:br w:type="page"/>
      </w:r>
    </w:p>
    <w:p w14:paraId="67295C3F" w14:textId="2F02743C" w:rsidR="001F1DC3" w:rsidRPr="00A73169" w:rsidRDefault="001F1DC3" w:rsidP="001F1DC3">
      <w:pPr>
        <w:pStyle w:val="Ttulo1"/>
        <w:numPr>
          <w:ilvl w:val="0"/>
          <w:numId w:val="0"/>
        </w:numPr>
        <w:ind w:left="432" w:hanging="432"/>
        <w:rPr>
          <w:rFonts w:cstheme="majorHAnsi"/>
          <w:color w:val="191E23" w:themeColor="text1" w:themeShade="80"/>
          <w:sz w:val="32"/>
          <w:szCs w:val="22"/>
          <w:lang w:val="es-ES_tradnl"/>
        </w:rPr>
      </w:pPr>
      <w:bookmarkStart w:id="75" w:name="_Toc219716999"/>
      <w:r w:rsidRPr="00A73169">
        <w:rPr>
          <w:rFonts w:cstheme="majorHAnsi"/>
          <w:color w:val="191E23" w:themeColor="text1" w:themeShade="80"/>
          <w:sz w:val="32"/>
          <w:szCs w:val="22"/>
          <w:lang w:val="es-ES_tradnl"/>
        </w:rPr>
        <w:lastRenderedPageBreak/>
        <w:t xml:space="preserve">Anexo: </w:t>
      </w:r>
      <w:r>
        <w:rPr>
          <w:rFonts w:cstheme="majorHAnsi"/>
          <w:color w:val="191E23" w:themeColor="text1" w:themeShade="80"/>
          <w:sz w:val="32"/>
          <w:szCs w:val="22"/>
          <w:lang w:val="es-ES_tradnl"/>
        </w:rPr>
        <w:t>Documentación Relacionada</w:t>
      </w:r>
      <w:bookmarkEnd w:id="75"/>
    </w:p>
    <w:p w14:paraId="38C4D73F" w14:textId="68B35413" w:rsidR="001F1DC3" w:rsidRPr="00A73169" w:rsidRDefault="00106719" w:rsidP="001F1DC3">
      <w:pPr>
        <w:rPr>
          <w:rFonts w:cstheme="majorHAnsi"/>
          <w:color w:val="191E23" w:themeColor="text1" w:themeShade="80"/>
          <w:szCs w:val="22"/>
          <w:lang w:val="es-ES_tradnl"/>
        </w:rPr>
      </w:pPr>
      <w:r>
        <w:rPr>
          <w:rFonts w:cstheme="majorHAnsi"/>
          <w:color w:val="191E23" w:themeColor="text1" w:themeShade="80"/>
          <w:szCs w:val="22"/>
        </w:rPr>
        <w:t xml:space="preserve">&lt;Lista de los documentos relacionados con </w:t>
      </w:r>
      <w:r w:rsidR="00B40B77">
        <w:rPr>
          <w:rFonts w:cstheme="majorHAnsi"/>
          <w:color w:val="191E23" w:themeColor="text1" w:themeShade="80"/>
          <w:szCs w:val="22"/>
        </w:rPr>
        <w:t>el informe: arquitectura de referencia, manuales de buenas prácticas, documentación del SI…&gt;</w:t>
      </w:r>
      <w:r w:rsidR="001F1DC3" w:rsidRPr="00A73169">
        <w:rPr>
          <w:rFonts w:cstheme="majorHAnsi"/>
          <w:color w:val="191E23" w:themeColor="text1" w:themeShade="80"/>
          <w:szCs w:val="22"/>
        </w:rPr>
        <w:t xml:space="preserve"> </w:t>
      </w:r>
    </w:p>
    <w:p w14:paraId="7282571D" w14:textId="77777777" w:rsidR="001F1DC3" w:rsidRPr="003E34CD" w:rsidRDefault="001F1DC3" w:rsidP="001F1DC3">
      <w:pPr>
        <w:rPr>
          <w:rFonts w:cstheme="majorHAnsi"/>
          <w:color w:val="191E23" w:themeColor="text1" w:themeShade="80"/>
          <w:szCs w:val="22"/>
        </w:rPr>
      </w:pPr>
    </w:p>
    <w:p w14:paraId="393A298C" w14:textId="77777777" w:rsidR="003E34CD" w:rsidRPr="003E34CD" w:rsidRDefault="003E34CD" w:rsidP="00796102">
      <w:pPr>
        <w:rPr>
          <w:rFonts w:cstheme="majorHAnsi"/>
          <w:color w:val="191E23" w:themeColor="text1" w:themeShade="80"/>
          <w:szCs w:val="22"/>
        </w:rPr>
      </w:pPr>
    </w:p>
    <w:sectPr w:rsidR="003E34CD" w:rsidRPr="003E34CD" w:rsidSect="00A40C52">
      <w:headerReference w:type="default" r:id="rId22"/>
      <w:footerReference w:type="default" r:id="rId23"/>
      <w:pgSz w:w="11907" w:h="16839" w:code="9"/>
      <w:pgMar w:top="1701" w:right="1440" w:bottom="1440" w:left="1440" w:header="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6886" w14:textId="77777777" w:rsidR="007D6C1B" w:rsidRDefault="007D6C1B" w:rsidP="004654F4">
      <w:pPr>
        <w:spacing w:after="0" w:line="240" w:lineRule="auto"/>
      </w:pPr>
      <w:r>
        <w:separator/>
      </w:r>
    </w:p>
  </w:endnote>
  <w:endnote w:type="continuationSeparator" w:id="0">
    <w:p w14:paraId="46747C74" w14:textId="77777777" w:rsidR="007D6C1B" w:rsidRDefault="007D6C1B" w:rsidP="00465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egrita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D4D03" w14:textId="3F5845C0" w:rsidR="00994BD1" w:rsidRPr="00A73169" w:rsidRDefault="009B4CF5" w:rsidP="009A2E83">
    <w:pPr>
      <w:pStyle w:val="Piedepgina"/>
      <w:rPr>
        <w:color w:val="191E23" w:themeColor="text1" w:themeShade="8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B2CBA1A" wp14:editId="4E272244">
              <wp:simplePos x="0" y="0"/>
              <wp:positionH relativeFrom="column">
                <wp:posOffset>-533400</wp:posOffset>
              </wp:positionH>
              <wp:positionV relativeFrom="paragraph">
                <wp:posOffset>-38100</wp:posOffset>
              </wp:positionV>
              <wp:extent cx="912495" cy="382905"/>
              <wp:effectExtent l="0" t="0" r="0" b="0"/>
              <wp:wrapNone/>
              <wp:docPr id="1853415336" name="Cuadro de texto 3">
                <a:extLst xmlns:a="http://schemas.openxmlformats.org/drawingml/2006/main">
                  <a:ext uri="{FF2B5EF4-FFF2-40B4-BE49-F238E27FC236}">
                    <a16:creationId xmlns:a16="http://schemas.microsoft.com/office/drawing/2014/main" id="{EC0915D0-E588-D158-F3D1-C05F37B3974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2495" cy="3829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2891AB4" w14:textId="77777777" w:rsidR="009B4CF5" w:rsidRPr="009B4CF5" w:rsidRDefault="009B4CF5" w:rsidP="009B4CF5">
                          <w:pPr>
                            <w:rPr>
                              <w:rFonts w:hAnsi="Calibri"/>
                              <w:color w:val="323C47" w:themeColor="text1"/>
                              <w:kern w:val="24"/>
                              <w:sz w:val="20"/>
                            </w:rPr>
                          </w:pPr>
                          <w:r w:rsidRPr="009B4CF5">
                            <w:rPr>
                              <w:rFonts w:hAnsi="Calibri"/>
                              <w:color w:val="323C47" w:themeColor="text1"/>
                              <w:kern w:val="24"/>
                              <w:sz w:val="20"/>
                            </w:rPr>
                            <w:t>USO OFICIAL</w:t>
                          </w:r>
                        </w:p>
                      </w:txbxContent>
                    </wps:txbx>
                    <wps:bodyPr vertOverflow="clip" horzOverflow="clip" wrap="square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2CBA1A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33" type="#_x0000_t202" style="position:absolute;left:0;text-align:left;margin-left:-42pt;margin-top:-3pt;width:71.85pt;height:30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" filled="f" stroked="f">
              <v:textbox style="mso-fit-shape-to-text:t">
                <w:txbxContent>
                  <w:p w14:paraId="62891AB4" w14:textId="77777777" w:rsidR="009B4CF5" w:rsidRPr="009B4CF5" w:rsidRDefault="009B4CF5" w:rsidP="009B4CF5">
                    <w:pPr>
                      <w:rPr>
                        <w:rFonts w:hAnsi="Calibri"/>
                        <w:color w:val="323C47" w:themeColor="text1"/>
                        <w:kern w:val="24"/>
                        <w:sz w:val="20"/>
                      </w:rPr>
                    </w:pPr>
                    <w:r w:rsidRPr="009B4CF5">
                      <w:rPr>
                        <w:rFonts w:hAnsi="Calibri"/>
                        <w:color w:val="323C47" w:themeColor="text1"/>
                        <w:kern w:val="24"/>
                        <w:sz w:val="20"/>
                      </w:rPr>
                      <w:t>USO OFICIAL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noProof/>
        <w:szCs w:val="24"/>
        <w:lang w:eastAsia="es-ES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678818CF" wp14:editId="7CAFE05C">
              <wp:simplePos x="0" y="0"/>
              <wp:positionH relativeFrom="column">
                <wp:posOffset>323850</wp:posOffset>
              </wp:positionH>
              <wp:positionV relativeFrom="paragraph">
                <wp:posOffset>-43815</wp:posOffset>
              </wp:positionV>
              <wp:extent cx="895350" cy="473075"/>
              <wp:effectExtent l="0" t="0" r="0" b="0"/>
              <wp:wrapThrough wrapText="bothSides">
                <wp:wrapPolygon edited="0">
                  <wp:start x="0" y="5219"/>
                  <wp:lineTo x="0" y="15656"/>
                  <wp:lineTo x="21140" y="15656"/>
                  <wp:lineTo x="21140" y="5219"/>
                  <wp:lineTo x="0" y="5219"/>
                </wp:wrapPolygon>
              </wp:wrapThrough>
              <wp:docPr id="141006604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5350" cy="473075"/>
                        <a:chOff x="0" y="-57150"/>
                        <a:chExt cx="895350" cy="473075"/>
                      </a:xfrm>
                    </wpg:grpSpPr>
                    <wps:wsp>
                      <wps:cNvPr id="1663529622" name="Rectángulo 1663529622" descr="Etiqueta TLP de seguridad: AMBER"/>
                      <wps:cNvSpPr/>
                      <wps:spPr>
                        <a:xfrm>
                          <a:off x="0" y="95250"/>
                          <a:ext cx="895350" cy="161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02239601" name="CuadroTexto 9" descr="Etiqueta TLP de seguridad: AMBER">
                        <a:extLst>
                          <a:ext uri="{FF2B5EF4-FFF2-40B4-BE49-F238E27FC236}">
                            <a16:creationId xmlns:a16="http://schemas.microsoft.com/office/drawing/2014/main" id="{F133BCD9-21CF-2F38-565C-A558EF35833C}"/>
                          </a:ext>
                        </a:extLst>
                      </wps:cNvPr>
                      <wps:cNvSpPr txBox="1"/>
                      <wps:spPr>
                        <a:xfrm>
                          <a:off x="38100" y="-57150"/>
                          <a:ext cx="847725" cy="4730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EC6FC8" w14:textId="77777777" w:rsidR="009B4CF5" w:rsidRDefault="009B4CF5" w:rsidP="009B4CF5">
                            <w:pPr>
                              <w:rPr>
                                <w:rFonts w:hAnsi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</w:rPr>
                              <w:t>TLP: AMBER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8818CF" id="_x0000_s1034" style="position:absolute;left:0;text-align:left;margin-left:25.5pt;margin-top:-3.45pt;width:70.5pt;height:37.25pt;z-index:251676672;mso-width-relative:margin" coordorigin=",-571" coordsize="8953,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">
              <v:rect id="Rectángulo 1663529622" o:spid="_x0000_s1035" alt="Etiqueta TLP de seguridad: AMBER" style="position:absolute;top:952;width:8953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" fillcolor="#ffc400 [3204]" stroked="f" strokeweight="2pt"/>
              <v:shape id="CuadroTexto 9" o:spid="_x0000_s1036" type="#_x0000_t202" alt="Etiqueta TLP de seguridad: AMBER" style="position:absolute;left:381;top:-571;width:8477;height:4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" filled="f" stroked="f">
                <v:textbox style="mso-fit-shape-to-text:t">
                  <w:txbxContent>
                    <w:p w14:paraId="2DEC6FC8" w14:textId="77777777" w:rsidR="009B4CF5" w:rsidRDefault="009B4CF5" w:rsidP="009B4CF5">
                      <w:pPr>
                        <w:rPr>
                          <w:rFonts w:hAnsi="Calibri"/>
                          <w:b/>
                          <w:bCs/>
                          <w:color w:val="FFFFFF" w:themeColor="background1"/>
                          <w:kern w:val="24"/>
                          <w:sz w:val="20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FFFFFF" w:themeColor="background1"/>
                          <w:kern w:val="24"/>
                          <w:sz w:val="20"/>
                        </w:rPr>
                        <w:t>TLP: AMBER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  <w:r w:rsidR="007D365E" w:rsidRPr="00A73169">
      <w:rPr>
        <w:color w:val="191E23" w:themeColor="text1" w:themeShade="80"/>
      </w:rPr>
      <w:tab/>
    </w:r>
    <w:r w:rsidR="007D365E" w:rsidRPr="00A73169">
      <w:rPr>
        <w:color w:val="191E23" w:themeColor="text1" w:themeShade="8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6680" w14:textId="7186AC13" w:rsidR="002C3C9B" w:rsidRPr="00A73169" w:rsidRDefault="009B4CF5" w:rsidP="00F47145">
    <w:pPr>
      <w:pStyle w:val="Piedepgina"/>
      <w:rPr>
        <w:color w:val="191E23" w:themeColor="text1" w:themeShade="80"/>
      </w:rPr>
    </w:pPr>
    <w:r>
      <w:rPr>
        <w:rFonts w:ascii="Times New Roman" w:hAnsi="Times New Roman" w:cs="Times New Roman"/>
        <w:noProof/>
        <w:szCs w:val="24"/>
        <w:lang w:eastAsia="es-ES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5D0DAFFC" wp14:editId="43D9AAEC">
              <wp:simplePos x="0" y="0"/>
              <wp:positionH relativeFrom="column">
                <wp:posOffset>200025</wp:posOffset>
              </wp:positionH>
              <wp:positionV relativeFrom="paragraph">
                <wp:posOffset>-34290</wp:posOffset>
              </wp:positionV>
              <wp:extent cx="895350" cy="473075"/>
              <wp:effectExtent l="0" t="0" r="0" b="0"/>
              <wp:wrapThrough wrapText="bothSides">
                <wp:wrapPolygon edited="0">
                  <wp:start x="0" y="5219"/>
                  <wp:lineTo x="0" y="15656"/>
                  <wp:lineTo x="21140" y="15656"/>
                  <wp:lineTo x="21140" y="5219"/>
                  <wp:lineTo x="0" y="5219"/>
                </wp:wrapPolygon>
              </wp:wrapThrough>
              <wp:docPr id="785645417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5350" cy="473075"/>
                        <a:chOff x="0" y="-57150"/>
                        <a:chExt cx="895350" cy="473075"/>
                      </a:xfrm>
                    </wpg:grpSpPr>
                    <wps:wsp>
                      <wps:cNvPr id="1943994917" name="Rectángulo 1943994917" descr="Etiqueta TLP de seguridad: AMBER"/>
                      <wps:cNvSpPr/>
                      <wps:spPr>
                        <a:xfrm>
                          <a:off x="0" y="95250"/>
                          <a:ext cx="895350" cy="161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99048" name="CuadroTexto 9" descr="Etiqueta TLP de seguridad: AMBER">
                        <a:extLst>
                          <a:ext uri="{FF2B5EF4-FFF2-40B4-BE49-F238E27FC236}">
                            <a16:creationId xmlns:a16="http://schemas.microsoft.com/office/drawing/2014/main" id="{F133BCD9-21CF-2F38-565C-A558EF35833C}"/>
                          </a:ext>
                        </a:extLst>
                      </wps:cNvPr>
                      <wps:cNvSpPr txBox="1"/>
                      <wps:spPr>
                        <a:xfrm>
                          <a:off x="28575" y="-57150"/>
                          <a:ext cx="847725" cy="4730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6A645E" w14:textId="77777777" w:rsidR="009B4CF5" w:rsidRDefault="009B4CF5" w:rsidP="009B4CF5">
                            <w:pPr>
                              <w:rPr>
                                <w:rFonts w:hAnsi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</w:rPr>
                              <w:t>TLP: AMBER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0DAFFC" id="Grupo 6" o:spid="_x0000_s1037" style="position:absolute;left:0;text-align:left;margin-left:15.75pt;margin-top:-2.7pt;width:70.5pt;height:37.25pt;z-index:251688960;mso-width-relative:margin" coordorigin=",-571" coordsize="8953,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">
              <v:rect id="Rectángulo 1943994917" o:spid="_x0000_s1038" alt="Etiqueta TLP de seguridad: AMBER" style="position:absolute;top:952;width:8953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" fillcolor="#ffc400 [3204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9" o:spid="_x0000_s1039" type="#_x0000_t202" alt="Etiqueta TLP de seguridad: AMBER" style="position:absolute;left:285;top:-571;width:8478;height:4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" filled="f" stroked="f">
                <v:textbox style="mso-fit-shape-to-text:t">
                  <w:txbxContent>
                    <w:p w14:paraId="3C6A645E" w14:textId="77777777" w:rsidR="009B4CF5" w:rsidRDefault="009B4CF5" w:rsidP="009B4CF5">
                      <w:pPr>
                        <w:rPr>
                          <w:rFonts w:hAnsi="Calibri"/>
                          <w:b/>
                          <w:bCs/>
                          <w:color w:val="FFFFFF" w:themeColor="background1"/>
                          <w:kern w:val="24"/>
                          <w:sz w:val="20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FFFFFF" w:themeColor="background1"/>
                          <w:kern w:val="24"/>
                          <w:sz w:val="20"/>
                        </w:rPr>
                        <w:t>TLP: AMBER</w:t>
                      </w:r>
                    </w:p>
                  </w:txbxContent>
                </v:textbox>
              </v:shape>
              <w10:wrap type="through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1253B8C" wp14:editId="330449EE">
              <wp:simplePos x="0" y="0"/>
              <wp:positionH relativeFrom="column">
                <wp:posOffset>-628650</wp:posOffset>
              </wp:positionH>
              <wp:positionV relativeFrom="paragraph">
                <wp:posOffset>-38100</wp:posOffset>
              </wp:positionV>
              <wp:extent cx="912495" cy="382905"/>
              <wp:effectExtent l="0" t="0" r="0" b="0"/>
              <wp:wrapNone/>
              <wp:docPr id="1522325787" name="Cuadro de texto 5">
                <a:extLst xmlns:a="http://schemas.openxmlformats.org/drawingml/2006/main">
                  <a:ext uri="{FF2B5EF4-FFF2-40B4-BE49-F238E27FC236}">
                    <a16:creationId xmlns:a16="http://schemas.microsoft.com/office/drawing/2014/main" id="{EC0915D0-E588-D158-F3D1-C05F37B3974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2495" cy="3829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8994363" w14:textId="77777777" w:rsidR="009B4CF5" w:rsidRPr="009B4CF5" w:rsidRDefault="009B4CF5" w:rsidP="009B4CF5">
                          <w:pPr>
                            <w:rPr>
                              <w:rFonts w:hAnsi="Calibri"/>
                              <w:color w:val="323C47" w:themeColor="text1"/>
                              <w:kern w:val="24"/>
                              <w:sz w:val="20"/>
                            </w:rPr>
                          </w:pPr>
                          <w:r w:rsidRPr="009B4CF5">
                            <w:rPr>
                              <w:rFonts w:hAnsi="Calibri"/>
                              <w:color w:val="323C47" w:themeColor="text1"/>
                              <w:kern w:val="24"/>
                              <w:sz w:val="20"/>
                            </w:rPr>
                            <w:t>USO OFICIAL</w:t>
                          </w:r>
                        </w:p>
                      </w:txbxContent>
                    </wps:txbx>
                    <wps:bodyPr vertOverflow="clip" horzOverflow="clip" wrap="square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253B8C" id="Cuadro de texto 5" o:spid="_x0000_s1040" type="#_x0000_t202" style="position:absolute;left:0;text-align:left;margin-left:-49.5pt;margin-top:-3pt;width:71.85pt;height:30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" filled="f" stroked="f">
              <v:textbox style="mso-fit-shape-to-text:t">
                <w:txbxContent>
                  <w:p w14:paraId="58994363" w14:textId="77777777" w:rsidR="009B4CF5" w:rsidRPr="009B4CF5" w:rsidRDefault="009B4CF5" w:rsidP="009B4CF5">
                    <w:pPr>
                      <w:rPr>
                        <w:rFonts w:hAnsi="Calibri"/>
                        <w:color w:val="323C47" w:themeColor="text1"/>
                        <w:kern w:val="24"/>
                        <w:sz w:val="20"/>
                      </w:rPr>
                    </w:pPr>
                    <w:r w:rsidRPr="009B4CF5">
                      <w:rPr>
                        <w:rFonts w:hAnsi="Calibri"/>
                        <w:color w:val="323C47" w:themeColor="text1"/>
                        <w:kern w:val="24"/>
                        <w:sz w:val="20"/>
                      </w:rPr>
                      <w:t>USO OFICIAL</w:t>
                    </w:r>
                  </w:p>
                </w:txbxContent>
              </v:textbox>
            </v:shape>
          </w:pict>
        </mc:Fallback>
      </mc:AlternateContent>
    </w:r>
    <w:r w:rsidR="002B4A7A">
      <w:rPr>
        <w:color w:val="191E23" w:themeColor="text1" w:themeShade="80"/>
      </w:rPr>
      <w:t xml:space="preserve"> </w:t>
    </w:r>
    <w:r w:rsidR="00F47145" w:rsidRPr="00A73169">
      <w:rPr>
        <w:color w:val="191E23" w:themeColor="text1" w:themeShade="80"/>
      </w:rPr>
      <w:tab/>
    </w:r>
    <w:r w:rsidR="002B4A7A">
      <w:rPr>
        <w:color w:val="191E23" w:themeColor="text1" w:themeShade="80"/>
      </w:rPr>
      <w:t xml:space="preserve">                   </w:t>
    </w:r>
    <w:r w:rsidR="0032759C" w:rsidRPr="00A73169">
      <w:rPr>
        <w:color w:val="191E23" w:themeColor="text1" w:themeShade="80"/>
      </w:rPr>
      <w:fldChar w:fldCharType="begin"/>
    </w:r>
    <w:r w:rsidR="0032759C" w:rsidRPr="00A73169">
      <w:rPr>
        <w:color w:val="191E23" w:themeColor="text1" w:themeShade="80"/>
      </w:rPr>
      <w:instrText xml:space="preserve"> DATE   \* MERGEFORMAT </w:instrText>
    </w:r>
    <w:r w:rsidR="0032759C" w:rsidRPr="00A73169">
      <w:rPr>
        <w:color w:val="191E23" w:themeColor="text1" w:themeShade="80"/>
      </w:rPr>
      <w:fldChar w:fldCharType="separate"/>
    </w:r>
    <w:r w:rsidR="005F79B5">
      <w:rPr>
        <w:noProof/>
        <w:color w:val="191E23" w:themeColor="text1" w:themeShade="80"/>
      </w:rPr>
      <w:t>19/01/2026</w:t>
    </w:r>
    <w:r w:rsidR="0032759C" w:rsidRPr="00A73169">
      <w:rPr>
        <w:noProof/>
        <w:color w:val="191E23" w:themeColor="text1" w:themeShade="80"/>
      </w:rPr>
      <w:fldChar w:fldCharType="end"/>
    </w:r>
    <w:r w:rsidR="00C3437D" w:rsidRPr="00A73169">
      <w:rPr>
        <w:color w:val="191E23" w:themeColor="text1" w:themeShade="80"/>
      </w:rPr>
      <w:t xml:space="preserve"> </w:t>
    </w:r>
    <w:sdt>
      <w:sdtPr>
        <w:rPr>
          <w:color w:val="191E23" w:themeColor="text1" w:themeShade="80"/>
        </w:rPr>
        <w:alias w:val="Título"/>
        <w:tag w:val=""/>
        <w:id w:val="1804960962"/>
        <w:placeholder>
          <w:docPart w:val="C489D7B97DBF4AEB92308B6819D506A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A3405">
          <w:rPr>
            <w:color w:val="191E23" w:themeColor="text1" w:themeShade="80"/>
          </w:rPr>
          <w:t>Informe de Calidad de Código</w:t>
        </w:r>
      </w:sdtContent>
    </w:sdt>
    <w:r w:rsidR="00C3437D" w:rsidRPr="00A73169">
      <w:rPr>
        <w:color w:val="191E23" w:themeColor="text1" w:themeShade="80"/>
      </w:rPr>
      <w:t xml:space="preserve"> </w:t>
    </w:r>
    <w:r w:rsidR="0032759C" w:rsidRPr="00A73169">
      <w:rPr>
        <w:color w:val="191E23" w:themeColor="text1" w:themeShade="80"/>
      </w:rPr>
      <w:fldChar w:fldCharType="begin"/>
    </w:r>
    <w:r w:rsidR="0032759C" w:rsidRPr="00A73169">
      <w:rPr>
        <w:color w:val="191E23" w:themeColor="text1" w:themeShade="80"/>
      </w:rPr>
      <w:instrText xml:space="preserve"> STYLEREF  Subtitulo  \* MERGEFORMAT </w:instrText>
    </w:r>
    <w:r w:rsidR="0032759C" w:rsidRPr="00A73169">
      <w:rPr>
        <w:color w:val="191E23" w:themeColor="text1" w:themeShade="80"/>
      </w:rPr>
      <w:fldChar w:fldCharType="separate"/>
    </w:r>
    <w:r w:rsidR="00D07840">
      <w:rPr>
        <w:noProof/>
        <w:color w:val="191E23" w:themeColor="text1" w:themeShade="80"/>
      </w:rPr>
      <w:t>XXXXXX</w:t>
    </w:r>
    <w:r w:rsidR="0032759C" w:rsidRPr="00A73169">
      <w:rPr>
        <w:noProof/>
        <w:color w:val="191E23" w:themeColor="text1" w:themeShade="80"/>
      </w:rPr>
      <w:fldChar w:fldCharType="end"/>
    </w:r>
    <w:r w:rsidR="008D3BB2" w:rsidRPr="00A73169">
      <w:rPr>
        <w:color w:val="191E23" w:themeColor="text1" w:themeShade="80"/>
      </w:rPr>
      <w:t xml:space="preserve"> </w:t>
    </w:r>
    <w:r w:rsidR="00C3437D" w:rsidRPr="00A73169">
      <w:rPr>
        <w:color w:val="191E23" w:themeColor="text1" w:themeShade="80"/>
      </w:rPr>
      <w:ptab w:relativeTo="margin" w:alignment="right" w:leader="none"/>
    </w:r>
    <w:r w:rsidR="002B4A7A">
      <w:rPr>
        <w:color w:val="191E23" w:themeColor="text1" w:themeShade="80"/>
      </w:rPr>
      <w:t xml:space="preserve"> </w:t>
    </w:r>
    <w:r w:rsidR="00207F36" w:rsidRPr="00A73169">
      <w:rPr>
        <w:color w:val="191E23" w:themeColor="text1" w:themeShade="80"/>
      </w:rPr>
      <w:fldChar w:fldCharType="begin"/>
    </w:r>
    <w:r w:rsidR="00207F36" w:rsidRPr="00A73169">
      <w:rPr>
        <w:color w:val="191E23" w:themeColor="text1" w:themeShade="80"/>
      </w:rPr>
      <w:instrText xml:space="preserve"> PAGE  \* Arabic </w:instrText>
    </w:r>
    <w:r w:rsidR="00207F36" w:rsidRPr="00A73169">
      <w:rPr>
        <w:color w:val="191E23" w:themeColor="text1" w:themeShade="80"/>
      </w:rPr>
      <w:fldChar w:fldCharType="separate"/>
    </w:r>
    <w:r w:rsidR="00207F36" w:rsidRPr="00A73169">
      <w:rPr>
        <w:noProof/>
        <w:color w:val="191E23" w:themeColor="text1" w:themeShade="80"/>
      </w:rPr>
      <w:t>3</w:t>
    </w:r>
    <w:r w:rsidR="00207F36" w:rsidRPr="00A73169">
      <w:rPr>
        <w:color w:val="191E23" w:themeColor="text1" w:themeShade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CA540" w14:textId="77777777" w:rsidR="007D6C1B" w:rsidRDefault="007D6C1B" w:rsidP="004654F4">
      <w:pPr>
        <w:spacing w:after="0" w:line="240" w:lineRule="auto"/>
      </w:pPr>
      <w:r>
        <w:separator/>
      </w:r>
    </w:p>
  </w:footnote>
  <w:footnote w:type="continuationSeparator" w:id="0">
    <w:p w14:paraId="7DF8A908" w14:textId="77777777" w:rsidR="007D6C1B" w:rsidRDefault="007D6C1B" w:rsidP="004654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FB3AE" w14:textId="093720B1" w:rsidR="006C5415" w:rsidRDefault="00A73169" w:rsidP="00325ACF">
    <w:pPr>
      <w:pStyle w:val="Encabezado"/>
      <w:ind w:right="-754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AA20838" wp14:editId="376CD5AA">
              <wp:simplePos x="0" y="0"/>
              <wp:positionH relativeFrom="column">
                <wp:posOffset>-1132765</wp:posOffset>
              </wp:positionH>
              <wp:positionV relativeFrom="paragraph">
                <wp:posOffset>-745225</wp:posOffset>
              </wp:positionV>
              <wp:extent cx="9011117" cy="1584176"/>
              <wp:effectExtent l="0" t="19050" r="57150" b="73660"/>
              <wp:wrapNone/>
              <wp:docPr id="1202166423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011117" cy="1584176"/>
                        <a:chOff x="0" y="0"/>
                        <a:chExt cx="9011117" cy="1584176"/>
                      </a:xfrm>
                    </wpg:grpSpPr>
                    <wps:wsp>
                      <wps:cNvPr id="16" name="Rectangle 15">
                        <a:extLst>
                          <a:ext uri="{FF2B5EF4-FFF2-40B4-BE49-F238E27FC236}">
                            <a16:creationId xmlns:a16="http://schemas.microsoft.com/office/drawing/2014/main" id="{A7EBE072-1CA1-B9F2-16D9-5955DF672DF8}"/>
                          </a:ext>
                        </a:extLst>
                      </wps:cNvPr>
                      <wps:cNvSpPr/>
                      <wps:spPr>
                        <a:xfrm>
                          <a:off x="204716" y="581452"/>
                          <a:ext cx="8619332" cy="5038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2325C"/>
                            </a:gs>
                            <a:gs pos="100000">
                              <a:srgbClr val="137ADB">
                                <a:alpha val="89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2119225930" name="Oval 3"/>
                      <wps:cNvSpPr/>
                      <wps:spPr>
                        <a:xfrm>
                          <a:off x="7426941" y="0"/>
                          <a:ext cx="1584176" cy="1584176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" name="Oval 11">
                        <a:extLst>
                          <a:ext uri="{FF2B5EF4-FFF2-40B4-BE49-F238E27FC236}">
                            <a16:creationId xmlns:a16="http://schemas.microsoft.com/office/drawing/2014/main" id="{2DFBAB85-8A4E-CAC6-5A2E-4AC1738C7824}"/>
                          </a:ext>
                        </a:extLst>
                      </wps:cNvPr>
                      <wps:cNvSpPr/>
                      <wps:spPr>
                        <a:xfrm>
                          <a:off x="0" y="704281"/>
                          <a:ext cx="648072" cy="64807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40A9D13" id="Grupo 1" o:spid="_x0000_s1026" style="position:absolute;margin-left:-89.2pt;margin-top:-58.7pt;width:709.55pt;height:124.75pt;z-index:251656192" coordsize="90111,15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">
              <v:rect id="Rectangle 15" o:spid="_x0000_s1027" style="position:absolute;left:2047;top:5814;width:86193;height:5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" fillcolor="#12325c" stroked="f" strokeweight="2pt">
                <v:fill color2="#137adb" o:opacity2="58327f" rotate="t" angle="90" focus="100%" type="gradient"/>
              </v:rect>
              <v:oval id="Oval 3" o:spid="_x0000_s1028" style="position:absolute;left:74269;width:15842;height:15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" fillcolor="#a60417 [2408]" stroked="f">
                <v:shadow on="t" color="black" opacity="22937f" origin=",.5" offset="0,.63889mm"/>
              </v:oval>
              <v:oval id="Oval 11" o:spid="_x0000_s1029" style="position:absolute;top:7042;width:6480;height:6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" fillcolor="white [3212]" stroked="f" strokeweight="2pt"/>
            </v:group>
          </w:pict>
        </mc:Fallback>
      </mc:AlternateContent>
    </w:r>
  </w:p>
  <w:p w14:paraId="5AECD7F3" w14:textId="7A41FA95" w:rsidR="00F962BA" w:rsidRPr="00F962BA" w:rsidRDefault="00F962BA">
    <w:pPr>
      <w:pStyle w:val="Encabezado"/>
      <w:rPr>
        <w:sz w:val="10"/>
      </w:rPr>
    </w:pPr>
  </w:p>
  <w:p w14:paraId="4B2578E4" w14:textId="09C4C4F9" w:rsidR="006C5415" w:rsidRDefault="001C62DA">
    <w:pPr>
      <w:pStyle w:val="Encabezado"/>
    </w:pPr>
    <w:r>
      <w:rPr>
        <w:noProof/>
      </w:rPr>
      <w:drawing>
        <wp:anchor distT="0" distB="0" distL="114300" distR="114300" simplePos="0" relativeHeight="251636736" behindDoc="0" locked="0" layoutInCell="1" allowOverlap="1" wp14:anchorId="41CF728F" wp14:editId="405A48DC">
          <wp:simplePos x="0" y="0"/>
          <wp:positionH relativeFrom="column">
            <wp:posOffset>3742971</wp:posOffset>
          </wp:positionH>
          <wp:positionV relativeFrom="paragraph">
            <wp:posOffset>9525</wp:posOffset>
          </wp:positionV>
          <wp:extent cx="2280004" cy="241300"/>
          <wp:effectExtent l="0" t="0" r="6350" b="6350"/>
          <wp:wrapNone/>
          <wp:docPr id="1155552772" name="Imagen 2">
            <a:extLst xmlns:a="http://schemas.openxmlformats.org/drawingml/2006/main">
              <a:ext uri="{FF2B5EF4-FFF2-40B4-BE49-F238E27FC236}">
                <a16:creationId xmlns:a16="http://schemas.microsoft.com/office/drawing/2014/main" id="{A1CE9E7E-8FCE-3AC6-BF07-A545D8B18F0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>
                    <a:extLst>
                      <a:ext uri="{FF2B5EF4-FFF2-40B4-BE49-F238E27FC236}">
                        <a16:creationId xmlns:a16="http://schemas.microsoft.com/office/drawing/2014/main" id="{A1CE9E7E-8FCE-3AC6-BF07-A545D8B18F0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5225" cy="2429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9BA714" w14:textId="1E788824" w:rsidR="006C5415" w:rsidRDefault="006C541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C71C8" w14:textId="4590FBF6" w:rsidR="00704850" w:rsidRDefault="001C62DA" w:rsidP="00C3437D">
    <w:pPr>
      <w:pStyle w:val="Encabezado"/>
      <w:tabs>
        <w:tab w:val="clear" w:pos="4680"/>
        <w:tab w:val="clear" w:pos="9360"/>
        <w:tab w:val="left" w:pos="3600"/>
        <w:tab w:val="left" w:pos="8108"/>
      </w:tabs>
    </w:pPr>
    <w:r>
      <w:rPr>
        <w:noProof/>
      </w:rPr>
      <w:drawing>
        <wp:anchor distT="0" distB="0" distL="114300" distR="114300" simplePos="0" relativeHeight="251661312" behindDoc="0" locked="0" layoutInCell="1" allowOverlap="1" wp14:anchorId="661EEBAD" wp14:editId="5E336098">
          <wp:simplePos x="0" y="0"/>
          <wp:positionH relativeFrom="column">
            <wp:posOffset>3981450</wp:posOffset>
          </wp:positionH>
          <wp:positionV relativeFrom="paragraph">
            <wp:posOffset>546100</wp:posOffset>
          </wp:positionV>
          <wp:extent cx="2280004" cy="241300"/>
          <wp:effectExtent l="0" t="0" r="6350" b="6350"/>
          <wp:wrapNone/>
          <wp:docPr id="537449127" name="Imagen 2">
            <a:extLst xmlns:a="http://schemas.openxmlformats.org/drawingml/2006/main">
              <a:ext uri="{FF2B5EF4-FFF2-40B4-BE49-F238E27FC236}">
                <a16:creationId xmlns:a16="http://schemas.microsoft.com/office/drawing/2014/main" id="{A1CE9E7E-8FCE-3AC6-BF07-A545D8B18F0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>
                    <a:extLst>
                      <a:ext uri="{FF2B5EF4-FFF2-40B4-BE49-F238E27FC236}">
                        <a16:creationId xmlns:a16="http://schemas.microsoft.com/office/drawing/2014/main" id="{A1CE9E7E-8FCE-3AC6-BF07-A545D8B18F0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0004" cy="241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3169">
      <w:rPr>
        <w:noProof/>
      </w:rPr>
      <mc:AlternateContent>
        <mc:Choice Requires="wpg">
          <w:drawing>
            <wp:anchor distT="0" distB="0" distL="114300" distR="114300" simplePos="0" relativeHeight="251630592" behindDoc="0" locked="0" layoutInCell="1" allowOverlap="1" wp14:anchorId="7EA60640" wp14:editId="7BD70D24">
              <wp:simplePos x="0" y="0"/>
              <wp:positionH relativeFrom="column">
                <wp:posOffset>-1119116</wp:posOffset>
              </wp:positionH>
              <wp:positionV relativeFrom="paragraph">
                <wp:posOffset>-731577</wp:posOffset>
              </wp:positionV>
              <wp:extent cx="9011117" cy="1584176"/>
              <wp:effectExtent l="0" t="19050" r="57150" b="73660"/>
              <wp:wrapNone/>
              <wp:docPr id="1942795115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011117" cy="1584176"/>
                        <a:chOff x="0" y="0"/>
                        <a:chExt cx="9011117" cy="1584176"/>
                      </a:xfrm>
                    </wpg:grpSpPr>
                    <wps:wsp>
                      <wps:cNvPr id="1664224018" name="Rectangle 15"/>
                      <wps:cNvSpPr/>
                      <wps:spPr>
                        <a:xfrm>
                          <a:off x="204716" y="581452"/>
                          <a:ext cx="8619332" cy="5038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2325C"/>
                            </a:gs>
                            <a:gs pos="100000">
                              <a:srgbClr val="137ADB">
                                <a:alpha val="89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1148925" name="Oval 3"/>
                      <wps:cNvSpPr/>
                      <wps:spPr>
                        <a:xfrm>
                          <a:off x="7426941" y="0"/>
                          <a:ext cx="1584176" cy="1584176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17067547" name="Oval 11"/>
                      <wps:cNvSpPr/>
                      <wps:spPr>
                        <a:xfrm>
                          <a:off x="0" y="704281"/>
                          <a:ext cx="648072" cy="64807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109DD2A5" id="Grupo 1" o:spid="_x0000_s1026" style="position:absolute;margin-left:-88.1pt;margin-top:-57.6pt;width:709.55pt;height:124.75pt;z-index:251630592" coordsize="90111,15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">
              <v:rect id="Rectangle 15" o:spid="_x0000_s1027" style="position:absolute;left:2047;top:5814;width:86193;height:5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" fillcolor="#12325c" stroked="f" strokeweight="2pt">
                <v:fill color2="#137adb" o:opacity2="58327f" rotate="t" angle="90" focus="100%" type="gradient"/>
              </v:rect>
              <v:oval id="Oval 3" o:spid="_x0000_s1028" style="position:absolute;left:74269;width:15842;height:15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" fillcolor="#a60417 [2408]" stroked="f">
                <v:shadow on="t" color="black" opacity="22937f" origin=",.5" offset="0,.63889mm"/>
              </v:oval>
              <v:oval id="Oval 11" o:spid="_x0000_s1029" style="position:absolute;top:7042;width:6480;height:6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" fillcolor="white [3212]" stroked="f" strokeweight="2pt"/>
            </v:group>
          </w:pict>
        </mc:Fallback>
      </mc:AlternateContent>
    </w:r>
    <w:r w:rsidR="0045273B">
      <w:tab/>
    </w:r>
    <w:r w:rsidR="00434CDC">
      <w:tab/>
    </w:r>
    <w:r w:rsidR="00605D3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3403BA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C4C6D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B2B5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F4021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0F2E5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E94F1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26AB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934FD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3DF354B"/>
    <w:multiLevelType w:val="multilevel"/>
    <w:tmpl w:val="C7C09CFE"/>
    <w:lvl w:ilvl="0">
      <w:start w:val="1"/>
      <w:numFmt w:val="bullet"/>
      <w:lvlText w:val=""/>
      <w:lvlJc w:val="left"/>
      <w:pPr>
        <w:ind w:left="720" w:hanging="360"/>
      </w:pPr>
      <w:rPr>
        <w:rFonts w:ascii="Wingdings 2" w:hAnsi="Wingdings 2" w:hint="default"/>
        <w:b/>
        <w:i w:val="0"/>
        <w:caps w:val="0"/>
        <w:strike w:val="0"/>
        <w:dstrike w:val="0"/>
        <w:vanish w:val="0"/>
        <w:color w:val="074E8E" w:themeColor="text2"/>
        <w:spacing w:val="0"/>
        <w:w w:val="100"/>
        <w:kern w:val="0"/>
        <w:position w:val="0"/>
        <w:sz w:val="20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134"/>
        </w:tabs>
        <w:ind w:left="1134" w:hanging="283"/>
      </w:pPr>
      <w:rPr>
        <w:rFonts w:ascii="Courier New" w:hAnsi="Courier New" w:hint="default"/>
        <w:color w:val="074E8E" w:themeColor="text2"/>
      </w:rPr>
    </w:lvl>
    <w:lvl w:ilvl="2">
      <w:start w:val="1"/>
      <w:numFmt w:val="bullet"/>
      <w:lvlText w:val="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  <w:color w:val="074E8E" w:themeColor="text2"/>
      </w:rPr>
    </w:lvl>
    <w:lvl w:ilvl="3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  <w:color w:val="074E8E" w:themeColor="text2"/>
      </w:rPr>
    </w:lvl>
    <w:lvl w:ilvl="4">
      <w:start w:val="1"/>
      <w:numFmt w:val="bullet"/>
      <w:lvlText w:val=""/>
      <w:lvlJc w:val="left"/>
      <w:pPr>
        <w:tabs>
          <w:tab w:val="num" w:pos="2835"/>
        </w:tabs>
        <w:ind w:left="2835" w:hanging="283"/>
      </w:pPr>
      <w:rPr>
        <w:rFonts w:ascii="Wingdings 2" w:hAnsi="Wingdings 2" w:hint="default"/>
        <w:color w:val="323C47" w:themeColor="text1"/>
      </w:rPr>
    </w:lvl>
    <w:lvl w:ilvl="5">
      <w:start w:val="1"/>
      <w:numFmt w:val="bullet"/>
      <w:lvlText w:val="o"/>
      <w:lvlJc w:val="left"/>
      <w:pPr>
        <w:tabs>
          <w:tab w:val="num" w:pos="3402"/>
        </w:tabs>
        <w:ind w:left="3402" w:hanging="283"/>
      </w:pPr>
      <w:rPr>
        <w:rFonts w:ascii="Courier New" w:hAnsi="Courier New" w:hint="default"/>
        <w:color w:val="323C47" w:themeColor="text1"/>
      </w:rPr>
    </w:lvl>
    <w:lvl w:ilvl="6">
      <w:start w:val="1"/>
      <w:numFmt w:val="bullet"/>
      <w:lvlText w:val=""/>
      <w:lvlJc w:val="left"/>
      <w:pPr>
        <w:tabs>
          <w:tab w:val="num" w:pos="3969"/>
        </w:tabs>
        <w:ind w:left="3969" w:hanging="283"/>
      </w:pPr>
      <w:rPr>
        <w:rFonts w:ascii="Wingdings" w:hAnsi="Wingdings" w:hint="default"/>
        <w:color w:val="323C47" w:themeColor="text1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283"/>
      </w:pPr>
      <w:rPr>
        <w:rFonts w:ascii="Symbol" w:hAnsi="Symbol" w:hint="default"/>
        <w:color w:val="323C47" w:themeColor="text1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283"/>
      </w:pPr>
      <w:rPr>
        <w:rFonts w:ascii="Symbol" w:hAnsi="Symbol" w:hint="default"/>
        <w:color w:val="00B050" w:themeColor="accent6"/>
      </w:rPr>
    </w:lvl>
  </w:abstractNum>
  <w:abstractNum w:abstractNumId="9" w15:restartNumberingAfterBreak="0">
    <w:nsid w:val="045E2BBA"/>
    <w:multiLevelType w:val="hybridMultilevel"/>
    <w:tmpl w:val="6388F326"/>
    <w:lvl w:ilvl="0" w:tplc="9F0056B2">
      <w:start w:val="1"/>
      <w:numFmt w:val="lowerLetter"/>
      <w:pStyle w:val="Listaalfabticaconttulo"/>
      <w:lvlText w:val="%1)"/>
      <w:lvlJc w:val="left"/>
      <w:pPr>
        <w:tabs>
          <w:tab w:val="num" w:pos="425"/>
        </w:tabs>
        <w:ind w:left="425" w:hanging="425"/>
      </w:pPr>
      <w:rPr>
        <w:rFonts w:ascii="Arial Negrita" w:hAnsi="Arial Negrita" w:hint="default"/>
        <w:b/>
        <w:i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effect w:val="none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5F77BAF"/>
    <w:multiLevelType w:val="hybridMultilevel"/>
    <w:tmpl w:val="B00E7D4E"/>
    <w:lvl w:ilvl="0" w:tplc="AA305DE8">
      <w:start w:val="1"/>
      <w:numFmt w:val="lowerLetter"/>
      <w:pStyle w:val="TablaListaAlfabtica"/>
      <w:lvlText w:val="%1)"/>
      <w:lvlJc w:val="left"/>
      <w:pPr>
        <w:tabs>
          <w:tab w:val="num" w:pos="369"/>
        </w:tabs>
        <w:ind w:left="369" w:hanging="369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8"/>
        <w:u w:val="none"/>
        <w:effect w:val="none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98C687E"/>
    <w:multiLevelType w:val="hybridMultilevel"/>
    <w:tmpl w:val="E5BC0298"/>
    <w:lvl w:ilvl="0" w:tplc="0FC67D64">
      <w:start w:val="1"/>
      <w:numFmt w:val="decimal"/>
      <w:pStyle w:val="Listanumricaconttulo"/>
      <w:lvlText w:val="%1."/>
      <w:lvlJc w:val="left"/>
      <w:pPr>
        <w:tabs>
          <w:tab w:val="num" w:pos="425"/>
        </w:tabs>
        <w:ind w:left="425" w:hanging="425"/>
      </w:pPr>
      <w:rPr>
        <w:rFonts w:ascii="Arial Negrita" w:hAnsi="Arial Negrita" w:hint="default"/>
        <w:b/>
        <w:i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effect w:val="none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E3F29B5"/>
    <w:multiLevelType w:val="multilevel"/>
    <w:tmpl w:val="8EE212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8" w:hanging="100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8" w:hanging="1008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8" w:hanging="100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0681B56"/>
    <w:multiLevelType w:val="hybridMultilevel"/>
    <w:tmpl w:val="A44EB3A2"/>
    <w:lvl w:ilvl="0" w:tplc="CE16B2E0">
      <w:start w:val="1"/>
      <w:numFmt w:val="decimal"/>
      <w:pStyle w:val="TablaListaNumrica"/>
      <w:lvlText w:val="%1."/>
      <w:lvlJc w:val="left"/>
      <w:pPr>
        <w:tabs>
          <w:tab w:val="num" w:pos="369"/>
        </w:tabs>
        <w:ind w:left="369" w:hanging="369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8"/>
        <w:u w:val="none"/>
        <w:effect w:val="none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3112671"/>
    <w:multiLevelType w:val="hybridMultilevel"/>
    <w:tmpl w:val="1C262E06"/>
    <w:lvl w:ilvl="0" w:tplc="52643C4E">
      <w:start w:val="1"/>
      <w:numFmt w:val="bullet"/>
      <w:lvlText w:val=""/>
      <w:lvlJc w:val="left"/>
      <w:pPr>
        <w:tabs>
          <w:tab w:val="num" w:pos="1276"/>
        </w:tabs>
        <w:ind w:left="1276" w:hanging="425"/>
      </w:pPr>
      <w:rPr>
        <w:rFonts w:ascii="Wingdings 3" w:hAnsi="Wingdings 3" w:hint="default"/>
        <w:b/>
        <w:i w:val="0"/>
        <w:caps w:val="0"/>
        <w:strike w:val="0"/>
        <w:dstrike w:val="0"/>
        <w:vanish w:val="0"/>
        <w:color w:val="074E8E" w:themeColor="text2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D174A0"/>
    <w:multiLevelType w:val="multilevel"/>
    <w:tmpl w:val="F5EAD2CE"/>
    <w:styleLink w:val="ListaSGNTJ"/>
    <w:lvl w:ilvl="0">
      <w:start w:val="1"/>
      <w:numFmt w:val="bullet"/>
      <w:lvlText w:val=""/>
      <w:lvlJc w:val="left"/>
      <w:pPr>
        <w:ind w:left="720" w:hanging="360"/>
      </w:pPr>
      <w:rPr>
        <w:rFonts w:ascii="Wingdings 2" w:hAnsi="Wingdings 2" w:hint="default"/>
        <w:b/>
        <w:i w:val="0"/>
        <w:caps w:val="0"/>
        <w:strike w:val="0"/>
        <w:dstrike w:val="0"/>
        <w:vanish w:val="0"/>
        <w:color w:val="074E8E" w:themeColor="text2"/>
        <w:spacing w:val="0"/>
        <w:w w:val="100"/>
        <w:kern w:val="0"/>
        <w:position w:val="0"/>
        <w:sz w:val="20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74E8E" w:themeColor="tex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74E8E" w:themeColor="text2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74E8E" w:themeColor="text2"/>
      </w:rPr>
    </w:lvl>
    <w:lvl w:ilvl="4">
      <w:start w:val="1"/>
      <w:numFmt w:val="bullet"/>
      <w:lvlText w:val=""/>
      <w:lvlJc w:val="left"/>
      <w:pPr>
        <w:ind w:left="3600" w:hanging="360"/>
      </w:pPr>
      <w:rPr>
        <w:rFonts w:ascii="Wingdings 2" w:hAnsi="Wingdings 2" w:cs="Courier New" w:hint="default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  <w:color w:val="323C47" w:themeColor="text1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cs="Courier New" w:hint="default"/>
        <w:color w:val="323C47" w:themeColor="text1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color w:val="00B050" w:themeColor="accent6"/>
      </w:rPr>
    </w:lvl>
  </w:abstractNum>
  <w:abstractNum w:abstractNumId="16" w15:restartNumberingAfterBreak="0">
    <w:nsid w:val="194C244A"/>
    <w:multiLevelType w:val="multilevel"/>
    <w:tmpl w:val="3BE2C0A8"/>
    <w:lvl w:ilvl="0">
      <w:start w:val="1"/>
      <w:numFmt w:val="bullet"/>
      <w:pStyle w:val="TablaVietaNivel1conTtulo"/>
      <w:lvlText w:val="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  <w:b/>
        <w:i w:val="0"/>
        <w:caps w:val="0"/>
        <w:strike w:val="0"/>
        <w:dstrike w:val="0"/>
        <w:vanish w:val="0"/>
        <w:color w:val="074E8E" w:themeColor="text2"/>
        <w:spacing w:val="0"/>
        <w:w w:val="100"/>
        <w:kern w:val="0"/>
        <w:position w:val="0"/>
        <w:sz w:val="20"/>
        <w:u w:val="none"/>
        <w:effect w:val="none"/>
        <w:vertAlign w:val="baseline"/>
      </w:rPr>
    </w:lvl>
    <w:lvl w:ilvl="1">
      <w:start w:val="1"/>
      <w:numFmt w:val="bullet"/>
      <w:lvlText w:val=""/>
      <w:lvlJc w:val="left"/>
      <w:pPr>
        <w:tabs>
          <w:tab w:val="num" w:pos="851"/>
        </w:tabs>
        <w:ind w:left="851" w:hanging="284"/>
      </w:pPr>
      <w:rPr>
        <w:rFonts w:ascii="Wingdings 2" w:hAnsi="Wingdings 2" w:hint="default"/>
        <w:b/>
        <w:i w:val="0"/>
        <w:caps w:val="0"/>
        <w:strike w:val="0"/>
        <w:dstrike w:val="0"/>
        <w:vanish w:val="0"/>
        <w:color w:val="074E8E" w:themeColor="text2"/>
        <w:spacing w:val="0"/>
        <w:w w:val="100"/>
        <w:kern w:val="0"/>
        <w:position w:val="0"/>
        <w:sz w:val="20"/>
        <w:u w:val="none"/>
        <w:effect w:val="none"/>
        <w:vertAlign w:val="baseline"/>
      </w:rPr>
    </w:lvl>
    <w:lvl w:ilvl="2">
      <w:start w:val="1"/>
      <w:numFmt w:val="bullet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074E8E" w:themeColor="text2"/>
      </w:rPr>
    </w:lvl>
    <w:lvl w:ilvl="3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  <w:color w:val="074E8E" w:themeColor="text2"/>
      </w:rPr>
    </w:lvl>
    <w:lvl w:ilvl="4">
      <w:start w:val="1"/>
      <w:numFmt w:val="bullet"/>
      <w:lvlText w:val=""/>
      <w:lvlJc w:val="left"/>
      <w:pPr>
        <w:tabs>
          <w:tab w:val="num" w:pos="2552"/>
        </w:tabs>
        <w:ind w:left="2552" w:hanging="284"/>
      </w:pPr>
      <w:rPr>
        <w:rFonts w:ascii="Wingdings 2" w:hAnsi="Wingdings 2" w:hint="default"/>
        <w:color w:val="323C47" w:themeColor="text1"/>
      </w:rPr>
    </w:lvl>
    <w:lvl w:ilvl="5">
      <w:start w:val="1"/>
      <w:numFmt w:val="bullet"/>
      <w:lvlText w:val="o"/>
      <w:lvlJc w:val="left"/>
      <w:pPr>
        <w:tabs>
          <w:tab w:val="num" w:pos="3119"/>
        </w:tabs>
        <w:ind w:left="3119" w:hanging="284"/>
      </w:pPr>
      <w:rPr>
        <w:rFonts w:ascii="Courier New" w:hAnsi="Courier New" w:hint="default"/>
        <w:color w:val="323C47" w:themeColor="text1"/>
      </w:rPr>
    </w:lvl>
    <w:lvl w:ilvl="6">
      <w:start w:val="1"/>
      <w:numFmt w:val="bullet"/>
      <w:lvlText w:val=""/>
      <w:lvlJc w:val="left"/>
      <w:pPr>
        <w:tabs>
          <w:tab w:val="num" w:pos="3686"/>
        </w:tabs>
        <w:ind w:left="3686" w:hanging="284"/>
      </w:pPr>
      <w:rPr>
        <w:rFonts w:ascii="Wingdings" w:hAnsi="Wingdings" w:hint="default"/>
        <w:color w:val="323C47" w:themeColor="text1"/>
      </w:rPr>
    </w:lvl>
    <w:lvl w:ilvl="7">
      <w:start w:val="1"/>
      <w:numFmt w:val="bullet"/>
      <w:lvlText w:val=""/>
      <w:lvlJc w:val="left"/>
      <w:pPr>
        <w:tabs>
          <w:tab w:val="num" w:pos="4253"/>
        </w:tabs>
        <w:ind w:left="4253" w:hanging="284"/>
      </w:pPr>
      <w:rPr>
        <w:rFonts w:ascii="Symbol" w:hAnsi="Symbol" w:hint="default"/>
        <w:color w:val="323C47" w:themeColor="text1"/>
      </w:rPr>
    </w:lvl>
    <w:lvl w:ilvl="8">
      <w:start w:val="1"/>
      <w:numFmt w:val="bullet"/>
      <w:lvlText w:val=""/>
      <w:lvlJc w:val="left"/>
      <w:pPr>
        <w:tabs>
          <w:tab w:val="num" w:pos="4820"/>
        </w:tabs>
        <w:ind w:left="4820" w:hanging="284"/>
      </w:pPr>
      <w:rPr>
        <w:rFonts w:ascii="Symbol" w:hAnsi="Symbol" w:hint="default"/>
        <w:color w:val="00B050" w:themeColor="accent6"/>
      </w:rPr>
    </w:lvl>
  </w:abstractNum>
  <w:abstractNum w:abstractNumId="17" w15:restartNumberingAfterBreak="0">
    <w:nsid w:val="234B2C53"/>
    <w:multiLevelType w:val="multilevel"/>
    <w:tmpl w:val="FEB4D69C"/>
    <w:lvl w:ilvl="0">
      <w:start w:val="1"/>
      <w:numFmt w:val="decimal"/>
      <w:lvlText w:val="%1"/>
      <w:lvlJc w:val="left"/>
      <w:pPr>
        <w:ind w:left="1512" w:hanging="15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2" w:hanging="151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151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2" w:hanging="151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2" w:hanging="151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51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12" w:hanging="1512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12" w:hanging="1512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A5B18CB"/>
    <w:multiLevelType w:val="multilevel"/>
    <w:tmpl w:val="631C7EB2"/>
    <w:lvl w:ilvl="0">
      <w:start w:val="1"/>
      <w:numFmt w:val="bullet"/>
      <w:pStyle w:val="VietaNivel1conTitulo"/>
      <w:lvlText w:val=""/>
      <w:lvlJc w:val="left"/>
      <w:pPr>
        <w:ind w:left="720" w:hanging="360"/>
      </w:pPr>
      <w:rPr>
        <w:rFonts w:ascii="Wingdings 2" w:hAnsi="Wingdings 2" w:hint="default"/>
        <w:b/>
        <w:i w:val="0"/>
        <w:caps w:val="0"/>
        <w:strike w:val="0"/>
        <w:dstrike w:val="0"/>
        <w:vanish w:val="0"/>
        <w:color w:val="074E8E" w:themeColor="text2"/>
        <w:spacing w:val="0"/>
        <w:w w:val="100"/>
        <w:kern w:val="0"/>
        <w:position w:val="0"/>
        <w:sz w:val="20"/>
        <w:u w:val="none"/>
        <w:effect w:val="none"/>
        <w:vertAlign w:val="baseline"/>
      </w:rPr>
    </w:lvl>
    <w:lvl w:ilvl="1">
      <w:start w:val="1"/>
      <w:numFmt w:val="bullet"/>
      <w:pStyle w:val="VietaNivel2conTtulo"/>
      <w:lvlText w:val="o"/>
      <w:lvlJc w:val="left"/>
      <w:pPr>
        <w:tabs>
          <w:tab w:val="num" w:pos="1134"/>
        </w:tabs>
        <w:ind w:left="1134" w:hanging="283"/>
      </w:pPr>
      <w:rPr>
        <w:rFonts w:ascii="Courier New" w:hAnsi="Courier New" w:hint="default"/>
        <w:color w:val="074E8E" w:themeColor="text2"/>
      </w:rPr>
    </w:lvl>
    <w:lvl w:ilvl="2">
      <w:start w:val="1"/>
      <w:numFmt w:val="bullet"/>
      <w:pStyle w:val="VietaNivel3conTtulo"/>
      <w:lvlText w:val="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  <w:color w:val="074E8E" w:themeColor="text2"/>
      </w:rPr>
    </w:lvl>
    <w:lvl w:ilvl="3">
      <w:start w:val="1"/>
      <w:numFmt w:val="bullet"/>
      <w:pStyle w:val="VietaNivel4conTtulo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  <w:color w:val="074E8E" w:themeColor="text2"/>
      </w:rPr>
    </w:lvl>
    <w:lvl w:ilvl="4">
      <w:start w:val="1"/>
      <w:numFmt w:val="bullet"/>
      <w:pStyle w:val="VietaNivel5conTtulo"/>
      <w:lvlText w:val=""/>
      <w:lvlJc w:val="left"/>
      <w:pPr>
        <w:tabs>
          <w:tab w:val="num" w:pos="2835"/>
        </w:tabs>
        <w:ind w:left="2835" w:hanging="283"/>
      </w:pPr>
      <w:rPr>
        <w:rFonts w:ascii="Wingdings 2" w:hAnsi="Wingdings 2" w:hint="default"/>
      </w:rPr>
    </w:lvl>
    <w:lvl w:ilvl="5">
      <w:start w:val="1"/>
      <w:numFmt w:val="bullet"/>
      <w:pStyle w:val="VietaNivel6conTtulo"/>
      <w:lvlText w:val="o"/>
      <w:lvlJc w:val="left"/>
      <w:pPr>
        <w:tabs>
          <w:tab w:val="num" w:pos="3402"/>
        </w:tabs>
        <w:ind w:left="3402" w:hanging="283"/>
      </w:pPr>
      <w:rPr>
        <w:rFonts w:ascii="Courier New" w:hAnsi="Courier New" w:hint="default"/>
        <w:color w:val="323C47" w:themeColor="text1"/>
      </w:rPr>
    </w:lvl>
    <w:lvl w:ilvl="6">
      <w:start w:val="1"/>
      <w:numFmt w:val="bullet"/>
      <w:pStyle w:val="VietaNivel7conTtulo"/>
      <w:lvlText w:val=""/>
      <w:lvlJc w:val="left"/>
      <w:pPr>
        <w:tabs>
          <w:tab w:val="num" w:pos="3969"/>
        </w:tabs>
        <w:ind w:left="3969" w:hanging="283"/>
      </w:pPr>
      <w:rPr>
        <w:rFonts w:ascii="Wingdings" w:hAnsi="Wingdings" w:hint="default"/>
      </w:rPr>
    </w:lvl>
    <w:lvl w:ilvl="7">
      <w:start w:val="1"/>
      <w:numFmt w:val="bullet"/>
      <w:pStyle w:val="VietaNivel8conTtulo"/>
      <w:lvlText w:val=""/>
      <w:lvlJc w:val="left"/>
      <w:pPr>
        <w:tabs>
          <w:tab w:val="num" w:pos="4536"/>
        </w:tabs>
        <w:ind w:left="4536" w:hanging="283"/>
      </w:pPr>
      <w:rPr>
        <w:rFonts w:ascii="Symbol" w:hAnsi="Symbol" w:hint="default"/>
        <w:color w:val="323C47" w:themeColor="text1"/>
      </w:rPr>
    </w:lvl>
    <w:lvl w:ilvl="8">
      <w:start w:val="1"/>
      <w:numFmt w:val="bullet"/>
      <w:pStyle w:val="VietaNivel9conTtulo"/>
      <w:lvlText w:val=""/>
      <w:lvlJc w:val="left"/>
      <w:pPr>
        <w:tabs>
          <w:tab w:val="num" w:pos="5103"/>
        </w:tabs>
        <w:ind w:left="5103" w:hanging="283"/>
      </w:pPr>
      <w:rPr>
        <w:rFonts w:ascii="Symbol" w:hAnsi="Symbol" w:hint="default"/>
        <w:color w:val="00B050" w:themeColor="accent6"/>
      </w:rPr>
    </w:lvl>
  </w:abstractNum>
  <w:abstractNum w:abstractNumId="19" w15:restartNumberingAfterBreak="0">
    <w:nsid w:val="2B5B7E04"/>
    <w:multiLevelType w:val="multilevel"/>
    <w:tmpl w:val="DF207A80"/>
    <w:lvl w:ilvl="0">
      <w:start w:val="1"/>
      <w:numFmt w:val="bullet"/>
      <w:lvlText w:val="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  <w:b/>
        <w:i w:val="0"/>
        <w:caps w:val="0"/>
        <w:strike w:val="0"/>
        <w:dstrike w:val="0"/>
        <w:vanish w:val="0"/>
        <w:color w:val="074E8E" w:themeColor="text2"/>
        <w:spacing w:val="0"/>
        <w:w w:val="100"/>
        <w:kern w:val="0"/>
        <w:position w:val="0"/>
        <w:sz w:val="20"/>
        <w:u w:val="none"/>
        <w:effect w:val="none"/>
        <w:vertAlign w:val="baseline"/>
      </w:rPr>
    </w:lvl>
    <w:lvl w:ilvl="1">
      <w:start w:val="1"/>
      <w:numFmt w:val="bullet"/>
      <w:pStyle w:val="TablaVietaNivel2conTtulo"/>
      <w:lvlText w:val="o"/>
      <w:lvlJc w:val="left"/>
      <w:pPr>
        <w:tabs>
          <w:tab w:val="num" w:pos="851"/>
        </w:tabs>
        <w:ind w:left="851" w:hanging="284"/>
      </w:pPr>
      <w:rPr>
        <w:rFonts w:ascii="Courier New" w:hAnsi="Courier New" w:hint="default"/>
        <w:color w:val="074E8E" w:themeColor="text2"/>
      </w:rPr>
    </w:lvl>
    <w:lvl w:ilvl="2">
      <w:start w:val="1"/>
      <w:numFmt w:val="bullet"/>
      <w:pStyle w:val="TablaVietaNivel3conTtulo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074E8E" w:themeColor="text2"/>
      </w:rPr>
    </w:lvl>
    <w:lvl w:ilvl="3">
      <w:start w:val="1"/>
      <w:numFmt w:val="bullet"/>
      <w:pStyle w:val="TablaVietaNivel4conTtulo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  <w:color w:val="074E8E" w:themeColor="text2"/>
      </w:rPr>
    </w:lvl>
    <w:lvl w:ilvl="4">
      <w:start w:val="1"/>
      <w:numFmt w:val="bullet"/>
      <w:pStyle w:val="TablaVietaNivel5conTtulo"/>
      <w:lvlText w:val=""/>
      <w:lvlJc w:val="left"/>
      <w:pPr>
        <w:tabs>
          <w:tab w:val="num" w:pos="2552"/>
        </w:tabs>
        <w:ind w:left="2552" w:hanging="284"/>
      </w:pPr>
      <w:rPr>
        <w:rFonts w:ascii="Wingdings 2" w:hAnsi="Wingdings 2" w:hint="default"/>
        <w:color w:val="323C47" w:themeColor="text1"/>
      </w:rPr>
    </w:lvl>
    <w:lvl w:ilvl="5">
      <w:start w:val="1"/>
      <w:numFmt w:val="bullet"/>
      <w:pStyle w:val="TablaVietaNivel6conTtulo"/>
      <w:lvlText w:val="o"/>
      <w:lvlJc w:val="left"/>
      <w:pPr>
        <w:tabs>
          <w:tab w:val="num" w:pos="3119"/>
        </w:tabs>
        <w:ind w:left="3119" w:hanging="284"/>
      </w:pPr>
      <w:rPr>
        <w:rFonts w:ascii="Courier New" w:hAnsi="Courier New" w:hint="default"/>
        <w:color w:val="323C47" w:themeColor="text1"/>
      </w:rPr>
    </w:lvl>
    <w:lvl w:ilvl="6">
      <w:start w:val="1"/>
      <w:numFmt w:val="bullet"/>
      <w:pStyle w:val="TablaVietaNivel7conTutlo"/>
      <w:lvlText w:val=""/>
      <w:lvlJc w:val="left"/>
      <w:pPr>
        <w:tabs>
          <w:tab w:val="num" w:pos="3686"/>
        </w:tabs>
        <w:ind w:left="3686" w:hanging="284"/>
      </w:pPr>
      <w:rPr>
        <w:rFonts w:ascii="Wingdings" w:hAnsi="Wingdings" w:hint="default"/>
        <w:color w:val="323C47" w:themeColor="text1"/>
      </w:rPr>
    </w:lvl>
    <w:lvl w:ilvl="7">
      <w:start w:val="1"/>
      <w:numFmt w:val="bullet"/>
      <w:lvlText w:val=""/>
      <w:lvlJc w:val="left"/>
      <w:pPr>
        <w:tabs>
          <w:tab w:val="num" w:pos="4253"/>
        </w:tabs>
        <w:ind w:left="4253" w:hanging="284"/>
      </w:pPr>
      <w:rPr>
        <w:rFonts w:ascii="Symbol" w:hAnsi="Symbol" w:hint="default"/>
        <w:color w:val="323C47" w:themeColor="text1"/>
      </w:rPr>
    </w:lvl>
    <w:lvl w:ilvl="8">
      <w:start w:val="1"/>
      <w:numFmt w:val="bullet"/>
      <w:pStyle w:val="TablaVietaNivel9conTtulo"/>
      <w:lvlText w:val=""/>
      <w:lvlJc w:val="left"/>
      <w:pPr>
        <w:tabs>
          <w:tab w:val="num" w:pos="4820"/>
        </w:tabs>
        <w:ind w:left="4820" w:hanging="284"/>
      </w:pPr>
      <w:rPr>
        <w:rFonts w:ascii="Symbol" w:hAnsi="Symbol" w:hint="default"/>
        <w:color w:val="00B050" w:themeColor="accent6"/>
      </w:rPr>
    </w:lvl>
  </w:abstractNum>
  <w:abstractNum w:abstractNumId="20" w15:restartNumberingAfterBreak="0">
    <w:nsid w:val="2C9223A3"/>
    <w:multiLevelType w:val="multilevel"/>
    <w:tmpl w:val="F3828832"/>
    <w:styleLink w:val="Estilo1"/>
    <w:lvl w:ilvl="0">
      <w:start w:val="1"/>
      <w:numFmt w:val="bullet"/>
      <w:lvlText w:val=""/>
      <w:lvlJc w:val="left"/>
      <w:pPr>
        <w:ind w:left="720" w:hanging="360"/>
      </w:pPr>
      <w:rPr>
        <w:rFonts w:ascii="Wingdings 2" w:hAnsi="Wingdings 2" w:hint="default"/>
        <w:b/>
        <w:i w:val="0"/>
        <w:caps w:val="0"/>
        <w:strike w:val="0"/>
        <w:dstrike w:val="0"/>
        <w:vanish w:val="0"/>
        <w:color w:val="074E8E" w:themeColor="text2"/>
        <w:spacing w:val="0"/>
        <w:w w:val="100"/>
        <w:kern w:val="0"/>
        <w:position w:val="0"/>
        <w:sz w:val="20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74E8E" w:themeColor="tex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74E8E" w:themeColor="text2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74E8E" w:themeColor="text2"/>
      </w:rPr>
    </w:lvl>
    <w:lvl w:ilvl="4">
      <w:start w:val="1"/>
      <w:numFmt w:val="bullet"/>
      <w:lvlText w:val=""/>
      <w:lvlJc w:val="left"/>
      <w:pPr>
        <w:ind w:left="3600" w:hanging="360"/>
      </w:pPr>
      <w:rPr>
        <w:rFonts w:ascii="Wingdings 2" w:hAnsi="Wingdings 2" w:hint="default"/>
        <w:color w:val="323C47" w:themeColor="text1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  <w:color w:val="323C47" w:themeColor="text1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  <w:color w:val="323C47" w:themeColor="text1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  <w:color w:val="323C47" w:themeColor="text1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  <w:color w:val="00B050" w:themeColor="accent6"/>
      </w:rPr>
    </w:lvl>
  </w:abstractNum>
  <w:abstractNum w:abstractNumId="21" w15:restartNumberingAfterBreak="0">
    <w:nsid w:val="2CE15C51"/>
    <w:multiLevelType w:val="multilevel"/>
    <w:tmpl w:val="6A1E66F6"/>
    <w:lvl w:ilvl="0">
      <w:start w:val="1"/>
      <w:numFmt w:val="bullet"/>
      <w:pStyle w:val="VietaNivel1"/>
      <w:lvlText w:val=""/>
      <w:lvlJc w:val="left"/>
      <w:pPr>
        <w:tabs>
          <w:tab w:val="num" w:pos="737"/>
        </w:tabs>
        <w:ind w:left="851" w:hanging="491"/>
      </w:pPr>
      <w:rPr>
        <w:rFonts w:ascii="Wingdings 2" w:hAnsi="Wingdings 2" w:hint="default"/>
        <w:b/>
        <w:i w:val="0"/>
        <w:caps w:val="0"/>
        <w:strike w:val="0"/>
        <w:dstrike w:val="0"/>
        <w:vanish w:val="0"/>
        <w:color w:val="074E8E" w:themeColor="text2"/>
        <w:spacing w:val="0"/>
        <w:w w:val="100"/>
        <w:kern w:val="0"/>
        <w:position w:val="0"/>
        <w:sz w:val="20"/>
        <w:u w:val="none"/>
        <w:effect w:val="none"/>
        <w:vertAlign w:val="baseline"/>
      </w:rPr>
    </w:lvl>
    <w:lvl w:ilvl="1">
      <w:start w:val="1"/>
      <w:numFmt w:val="bullet"/>
      <w:pStyle w:val="VietaNivel2"/>
      <w:lvlText w:val="o"/>
      <w:lvlJc w:val="left"/>
      <w:pPr>
        <w:tabs>
          <w:tab w:val="num" w:pos="1134"/>
        </w:tabs>
        <w:ind w:left="1134" w:hanging="283"/>
      </w:pPr>
      <w:rPr>
        <w:rFonts w:ascii="Courier New" w:hAnsi="Courier New" w:hint="default"/>
        <w:color w:val="074E8E" w:themeColor="text2"/>
      </w:rPr>
    </w:lvl>
    <w:lvl w:ilvl="2">
      <w:start w:val="1"/>
      <w:numFmt w:val="bullet"/>
      <w:pStyle w:val="VietaNivel3"/>
      <w:lvlText w:val="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  <w:color w:val="074E8E" w:themeColor="text2"/>
      </w:rPr>
    </w:lvl>
    <w:lvl w:ilvl="3">
      <w:start w:val="1"/>
      <w:numFmt w:val="bullet"/>
      <w:pStyle w:val="VietaNivel4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  <w:color w:val="074E8E" w:themeColor="text2"/>
      </w:rPr>
    </w:lvl>
    <w:lvl w:ilvl="4">
      <w:start w:val="1"/>
      <w:numFmt w:val="bullet"/>
      <w:pStyle w:val="VietaNivel5"/>
      <w:lvlText w:val=""/>
      <w:lvlJc w:val="left"/>
      <w:pPr>
        <w:tabs>
          <w:tab w:val="num" w:pos="2835"/>
        </w:tabs>
        <w:ind w:left="2835" w:hanging="283"/>
      </w:pPr>
      <w:rPr>
        <w:rFonts w:ascii="Wingdings 2" w:hAnsi="Wingdings 2" w:hint="default"/>
        <w:color w:val="323C47" w:themeColor="text1"/>
      </w:rPr>
    </w:lvl>
    <w:lvl w:ilvl="5">
      <w:start w:val="1"/>
      <w:numFmt w:val="bullet"/>
      <w:pStyle w:val="VietaNivel6"/>
      <w:lvlText w:val="o"/>
      <w:lvlJc w:val="left"/>
      <w:pPr>
        <w:tabs>
          <w:tab w:val="num" w:pos="3402"/>
        </w:tabs>
        <w:ind w:left="3402" w:hanging="283"/>
      </w:pPr>
      <w:rPr>
        <w:rFonts w:ascii="Courier New" w:hAnsi="Courier New" w:hint="default"/>
        <w:color w:val="323C47" w:themeColor="text1"/>
      </w:rPr>
    </w:lvl>
    <w:lvl w:ilvl="6">
      <w:start w:val="1"/>
      <w:numFmt w:val="bullet"/>
      <w:pStyle w:val="VietaNivel7"/>
      <w:lvlText w:val=""/>
      <w:lvlJc w:val="left"/>
      <w:pPr>
        <w:tabs>
          <w:tab w:val="num" w:pos="3969"/>
        </w:tabs>
        <w:ind w:left="3969" w:hanging="283"/>
      </w:pPr>
      <w:rPr>
        <w:rFonts w:ascii="Wingdings" w:hAnsi="Wingdings" w:hint="default"/>
        <w:color w:val="323C47" w:themeColor="text1"/>
      </w:rPr>
    </w:lvl>
    <w:lvl w:ilvl="7">
      <w:start w:val="1"/>
      <w:numFmt w:val="bullet"/>
      <w:pStyle w:val="VietaNivel8"/>
      <w:lvlText w:val=""/>
      <w:lvlJc w:val="left"/>
      <w:pPr>
        <w:tabs>
          <w:tab w:val="num" w:pos="5103"/>
        </w:tabs>
        <w:ind w:left="5103" w:hanging="283"/>
      </w:pPr>
      <w:rPr>
        <w:rFonts w:ascii="Symbol" w:hAnsi="Symbol" w:hint="default"/>
        <w:color w:val="323C47" w:themeColor="text1"/>
      </w:rPr>
    </w:lvl>
    <w:lvl w:ilvl="8">
      <w:start w:val="1"/>
      <w:numFmt w:val="bullet"/>
      <w:pStyle w:val="VietaNivel9"/>
      <w:lvlText w:val=""/>
      <w:lvlJc w:val="left"/>
      <w:pPr>
        <w:tabs>
          <w:tab w:val="num" w:pos="5670"/>
        </w:tabs>
        <w:ind w:left="5670" w:hanging="283"/>
      </w:pPr>
      <w:rPr>
        <w:rFonts w:ascii="Symbol" w:hAnsi="Symbol" w:hint="default"/>
        <w:color w:val="00B050" w:themeColor="accent6"/>
      </w:rPr>
    </w:lvl>
  </w:abstractNum>
  <w:abstractNum w:abstractNumId="22" w15:restartNumberingAfterBreak="0">
    <w:nsid w:val="3E8D6642"/>
    <w:multiLevelType w:val="multilevel"/>
    <w:tmpl w:val="B224BB14"/>
    <w:lvl w:ilvl="0">
      <w:start w:val="1"/>
      <w:numFmt w:val="bullet"/>
      <w:pStyle w:val="Textovietanivel1"/>
      <w:lvlText w:val="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  <w:b/>
        <w:i w:val="0"/>
        <w:caps w:val="0"/>
        <w:strike w:val="0"/>
        <w:dstrike w:val="0"/>
        <w:vanish w:val="0"/>
        <w:color w:val="074E8E" w:themeColor="text2"/>
        <w:spacing w:val="0"/>
        <w:w w:val="100"/>
        <w:kern w:val="0"/>
        <w:position w:val="0"/>
        <w:sz w:val="20"/>
        <w:u w:val="none"/>
        <w:effect w:val="none"/>
        <w:vertAlign w:val="baseline"/>
      </w:rPr>
    </w:lvl>
    <w:lvl w:ilvl="1">
      <w:start w:val="1"/>
      <w:numFmt w:val="bullet"/>
      <w:pStyle w:val="TablaVietaNivel2"/>
      <w:lvlText w:val="o"/>
      <w:lvlJc w:val="left"/>
      <w:pPr>
        <w:tabs>
          <w:tab w:val="num" w:pos="851"/>
        </w:tabs>
        <w:ind w:left="851" w:hanging="284"/>
      </w:pPr>
      <w:rPr>
        <w:rFonts w:ascii="Courier New" w:hAnsi="Courier New" w:hint="default"/>
        <w:color w:val="074E8E" w:themeColor="text2"/>
      </w:rPr>
    </w:lvl>
    <w:lvl w:ilvl="2">
      <w:start w:val="1"/>
      <w:numFmt w:val="bullet"/>
      <w:pStyle w:val="TablaVietaNivel3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074E8E" w:themeColor="text2"/>
      </w:rPr>
    </w:lvl>
    <w:lvl w:ilvl="3">
      <w:start w:val="1"/>
      <w:numFmt w:val="bullet"/>
      <w:pStyle w:val="TablaVietaNivel4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  <w:color w:val="074E8E" w:themeColor="text2"/>
      </w:rPr>
    </w:lvl>
    <w:lvl w:ilvl="4">
      <w:start w:val="1"/>
      <w:numFmt w:val="bullet"/>
      <w:pStyle w:val="TablaVietaNivel5"/>
      <w:lvlText w:val=""/>
      <w:lvlJc w:val="left"/>
      <w:pPr>
        <w:tabs>
          <w:tab w:val="num" w:pos="2552"/>
        </w:tabs>
        <w:ind w:left="2552" w:hanging="284"/>
      </w:pPr>
      <w:rPr>
        <w:rFonts w:ascii="Wingdings 2" w:hAnsi="Wingdings 2" w:hint="default"/>
        <w:color w:val="323C47" w:themeColor="text1"/>
      </w:rPr>
    </w:lvl>
    <w:lvl w:ilvl="5">
      <w:start w:val="1"/>
      <w:numFmt w:val="bullet"/>
      <w:pStyle w:val="TablaVietaNivel6"/>
      <w:lvlText w:val="o"/>
      <w:lvlJc w:val="left"/>
      <w:pPr>
        <w:tabs>
          <w:tab w:val="num" w:pos="3119"/>
        </w:tabs>
        <w:ind w:left="3119" w:hanging="284"/>
      </w:pPr>
      <w:rPr>
        <w:rFonts w:ascii="Courier New" w:hAnsi="Courier New" w:hint="default"/>
        <w:color w:val="323C47" w:themeColor="text1"/>
      </w:rPr>
    </w:lvl>
    <w:lvl w:ilvl="6">
      <w:start w:val="1"/>
      <w:numFmt w:val="bullet"/>
      <w:pStyle w:val="TablaVietaNivel7"/>
      <w:lvlText w:val=""/>
      <w:lvlJc w:val="left"/>
      <w:pPr>
        <w:tabs>
          <w:tab w:val="num" w:pos="3686"/>
        </w:tabs>
        <w:ind w:left="3686" w:hanging="284"/>
      </w:pPr>
      <w:rPr>
        <w:rFonts w:ascii="Wingdings" w:hAnsi="Wingdings" w:hint="default"/>
        <w:color w:val="323C47" w:themeColor="text1"/>
      </w:rPr>
    </w:lvl>
    <w:lvl w:ilvl="7">
      <w:start w:val="1"/>
      <w:numFmt w:val="bullet"/>
      <w:pStyle w:val="TablaVietaNivel8conTtulo"/>
      <w:lvlText w:val=""/>
      <w:lvlJc w:val="left"/>
      <w:pPr>
        <w:tabs>
          <w:tab w:val="num" w:pos="4253"/>
        </w:tabs>
        <w:ind w:left="4253" w:hanging="284"/>
      </w:pPr>
      <w:rPr>
        <w:rFonts w:ascii="Symbol" w:hAnsi="Symbol" w:hint="default"/>
        <w:color w:val="323C47" w:themeColor="text1"/>
      </w:rPr>
    </w:lvl>
    <w:lvl w:ilvl="8">
      <w:start w:val="1"/>
      <w:numFmt w:val="bullet"/>
      <w:pStyle w:val="TablaVietaNivel9"/>
      <w:lvlText w:val=""/>
      <w:lvlJc w:val="left"/>
      <w:pPr>
        <w:tabs>
          <w:tab w:val="num" w:pos="4820"/>
        </w:tabs>
        <w:ind w:left="4820" w:hanging="284"/>
      </w:pPr>
      <w:rPr>
        <w:rFonts w:ascii="Symbol" w:hAnsi="Symbol" w:hint="default"/>
        <w:color w:val="00B050" w:themeColor="accent6"/>
      </w:rPr>
    </w:lvl>
  </w:abstractNum>
  <w:abstractNum w:abstractNumId="23" w15:restartNumberingAfterBreak="0">
    <w:nsid w:val="444B46D0"/>
    <w:multiLevelType w:val="multilevel"/>
    <w:tmpl w:val="DD2C9AAC"/>
    <w:styleLink w:val="ListaSGNTJ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14:numForm w14:val="lining"/>
        <w14:numSpacing w14:val="tabular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F791505"/>
    <w:multiLevelType w:val="hybridMultilevel"/>
    <w:tmpl w:val="1066628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E322C0"/>
    <w:multiLevelType w:val="hybridMultilevel"/>
    <w:tmpl w:val="57524F30"/>
    <w:lvl w:ilvl="0" w:tplc="5B009464">
      <w:start w:val="1"/>
      <w:numFmt w:val="lowerLetter"/>
      <w:pStyle w:val="Listaalfabtica"/>
      <w:lvlText w:val="%1)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effect w:val="none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EF1161C"/>
    <w:multiLevelType w:val="multilevel"/>
    <w:tmpl w:val="76A049FE"/>
    <w:lvl w:ilvl="0">
      <w:start w:val="1"/>
      <w:numFmt w:val="bullet"/>
      <w:pStyle w:val="TablaVietaNivel1"/>
      <w:lvlText w:val=""/>
      <w:lvlJc w:val="left"/>
      <w:pPr>
        <w:ind w:left="360" w:hanging="360"/>
      </w:pPr>
      <w:rPr>
        <w:rFonts w:ascii="Wingdings 2" w:hAnsi="Wingdings 2" w:hint="default"/>
        <w:color w:val="074E8E" w:themeColor="text2"/>
        <w:sz w:val="22"/>
      </w:rPr>
    </w:lvl>
    <w:lvl w:ilvl="1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074E8E" w:themeColor="text2"/>
        <w:sz w:val="22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Wide Latin" w:hAnsi="Wide Latin" w:hint="default"/>
        <w:color w:val="074E8E" w:themeColor="text2"/>
        <w:sz w:val="22"/>
      </w:r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074E8E" w:themeColor="text2"/>
        <w:sz w:val="22"/>
      </w:rPr>
    </w:lvl>
    <w:lvl w:ilvl="4">
      <w:start w:val="1"/>
      <w:numFmt w:val="bullet"/>
      <w:lvlText w:val=""/>
      <w:lvlJc w:val="left"/>
      <w:pPr>
        <w:ind w:left="1800" w:hanging="360"/>
      </w:pPr>
      <w:rPr>
        <w:rFonts w:ascii="Wingdings 2" w:hAnsi="Wingdings 2" w:hint="default"/>
        <w:color w:val="323C47" w:themeColor="text1"/>
        <w:sz w:val="22"/>
      </w:rPr>
    </w:lvl>
    <w:lvl w:ilvl="5">
      <w:start w:val="1"/>
      <w:numFmt w:val="bullet"/>
      <w:lvlText w:val=""/>
      <w:lvlJc w:val="left"/>
      <w:pPr>
        <w:ind w:left="2160" w:hanging="360"/>
      </w:pPr>
      <w:rPr>
        <w:rFonts w:ascii="Wingdings 2" w:hAnsi="Wingdings 2" w:hint="default"/>
        <w:color w:val="323C47" w:themeColor="text1"/>
        <w:sz w:val="22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Wide Latin" w:hAnsi="Wide Latin" w:hint="default"/>
        <w:color w:val="323C47" w:themeColor="text1"/>
        <w:sz w:val="22"/>
      </w:rPr>
    </w:lvl>
    <w:lvl w:ilvl="7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  <w:color w:val="323C47" w:themeColor="text1"/>
        <w:sz w:val="22"/>
      </w:rPr>
    </w:lvl>
    <w:lvl w:ilvl="8">
      <w:start w:val="1"/>
      <w:numFmt w:val="bullet"/>
      <w:lvlText w:val=""/>
      <w:lvlJc w:val="left"/>
      <w:pPr>
        <w:ind w:left="3240" w:hanging="360"/>
      </w:pPr>
      <w:rPr>
        <w:rFonts w:ascii="Wingdings 2" w:hAnsi="Wingdings 2" w:hint="default"/>
        <w:color w:val="323C47" w:themeColor="text1"/>
      </w:rPr>
    </w:lvl>
  </w:abstractNum>
  <w:abstractNum w:abstractNumId="27" w15:restartNumberingAfterBreak="0">
    <w:nsid w:val="636616E9"/>
    <w:multiLevelType w:val="multilevel"/>
    <w:tmpl w:val="223E2B6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  <w:color w:val="191E23" w:themeColor="text1" w:themeShade="8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64B42343"/>
    <w:multiLevelType w:val="hybridMultilevel"/>
    <w:tmpl w:val="A0DA5D5C"/>
    <w:lvl w:ilvl="0" w:tplc="83FC02AA">
      <w:start w:val="1"/>
      <w:numFmt w:val="lowerLetter"/>
      <w:lvlText w:val="%1)"/>
      <w:lvlJc w:val="left"/>
      <w:pPr>
        <w:tabs>
          <w:tab w:val="num" w:pos="369"/>
        </w:tabs>
        <w:ind w:left="369" w:hanging="369"/>
      </w:pPr>
      <w:rPr>
        <w:rFonts w:ascii="Arial Negrita" w:hAnsi="Arial Negrita" w:hint="default"/>
        <w:b/>
        <w:i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8"/>
        <w:u w:val="none"/>
        <w:effect w:val="none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6A0A15"/>
    <w:multiLevelType w:val="multilevel"/>
    <w:tmpl w:val="6896C0E0"/>
    <w:lvl w:ilvl="0">
      <w:start w:val="1"/>
      <w:numFmt w:val="bullet"/>
      <w:lvlText w:val="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  <w:b/>
        <w:i w:val="0"/>
        <w:caps w:val="0"/>
        <w:strike w:val="0"/>
        <w:dstrike w:val="0"/>
        <w:vanish w:val="0"/>
        <w:color w:val="074E8E" w:themeColor="text2"/>
        <w:spacing w:val="0"/>
        <w:w w:val="100"/>
        <w:kern w:val="0"/>
        <w:position w:val="0"/>
        <w:sz w:val="20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851"/>
        </w:tabs>
        <w:ind w:left="851" w:hanging="284"/>
      </w:pPr>
      <w:rPr>
        <w:rFonts w:ascii="Courier New" w:hAnsi="Courier New" w:hint="default"/>
        <w:color w:val="074E8E" w:themeColor="text2"/>
      </w:rPr>
    </w:lvl>
    <w:lvl w:ilvl="2">
      <w:start w:val="1"/>
      <w:numFmt w:val="bullet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074E8E" w:themeColor="text2"/>
      </w:rPr>
    </w:lvl>
    <w:lvl w:ilvl="3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  <w:color w:val="074E8E" w:themeColor="text2"/>
      </w:rPr>
    </w:lvl>
    <w:lvl w:ilvl="4">
      <w:start w:val="1"/>
      <w:numFmt w:val="bullet"/>
      <w:lvlText w:val=""/>
      <w:lvlJc w:val="left"/>
      <w:pPr>
        <w:tabs>
          <w:tab w:val="num" w:pos="2552"/>
        </w:tabs>
        <w:ind w:left="2552" w:hanging="284"/>
      </w:pPr>
      <w:rPr>
        <w:rFonts w:ascii="Wingdings 2" w:hAnsi="Wingdings 2" w:hint="default"/>
        <w:color w:val="323C47" w:themeColor="text1"/>
      </w:rPr>
    </w:lvl>
    <w:lvl w:ilvl="5">
      <w:start w:val="1"/>
      <w:numFmt w:val="bullet"/>
      <w:lvlText w:val="o"/>
      <w:lvlJc w:val="left"/>
      <w:pPr>
        <w:tabs>
          <w:tab w:val="num" w:pos="3119"/>
        </w:tabs>
        <w:ind w:left="3119" w:hanging="284"/>
      </w:pPr>
      <w:rPr>
        <w:rFonts w:ascii="Courier New" w:hAnsi="Courier New" w:hint="default"/>
        <w:color w:val="323C47" w:themeColor="text1"/>
      </w:rPr>
    </w:lvl>
    <w:lvl w:ilvl="6">
      <w:start w:val="1"/>
      <w:numFmt w:val="bullet"/>
      <w:lvlText w:val=""/>
      <w:lvlJc w:val="left"/>
      <w:pPr>
        <w:tabs>
          <w:tab w:val="num" w:pos="3686"/>
        </w:tabs>
        <w:ind w:left="3686" w:hanging="284"/>
      </w:pPr>
      <w:rPr>
        <w:rFonts w:ascii="Wingdings" w:hAnsi="Wingdings" w:hint="default"/>
        <w:color w:val="323C47" w:themeColor="text1"/>
      </w:rPr>
    </w:lvl>
    <w:lvl w:ilvl="7">
      <w:start w:val="1"/>
      <w:numFmt w:val="bullet"/>
      <w:lvlText w:val=""/>
      <w:lvlJc w:val="left"/>
      <w:pPr>
        <w:tabs>
          <w:tab w:val="num" w:pos="4253"/>
        </w:tabs>
        <w:ind w:left="4253" w:hanging="284"/>
      </w:pPr>
      <w:rPr>
        <w:rFonts w:ascii="Symbol" w:hAnsi="Symbol" w:hint="default"/>
        <w:color w:val="323C47" w:themeColor="text1"/>
      </w:rPr>
    </w:lvl>
    <w:lvl w:ilvl="8">
      <w:start w:val="1"/>
      <w:numFmt w:val="bullet"/>
      <w:lvlText w:val=""/>
      <w:lvlJc w:val="left"/>
      <w:pPr>
        <w:tabs>
          <w:tab w:val="num" w:pos="4820"/>
        </w:tabs>
        <w:ind w:left="4820" w:hanging="284"/>
      </w:pPr>
      <w:rPr>
        <w:rFonts w:ascii="Symbol" w:hAnsi="Symbol" w:hint="default"/>
        <w:color w:val="00B050" w:themeColor="accent6"/>
      </w:rPr>
    </w:lvl>
  </w:abstractNum>
  <w:abstractNum w:abstractNumId="30" w15:restartNumberingAfterBreak="0">
    <w:nsid w:val="6EA04143"/>
    <w:multiLevelType w:val="hybridMultilevel"/>
    <w:tmpl w:val="8070D51E"/>
    <w:lvl w:ilvl="0" w:tplc="4A90ED66">
      <w:start w:val="1"/>
      <w:numFmt w:val="decimal"/>
      <w:pStyle w:val="Listanumrica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u w:val="none"/>
        <w:effect w:val="none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CEB1322"/>
    <w:multiLevelType w:val="hybridMultilevel"/>
    <w:tmpl w:val="8A426692"/>
    <w:lvl w:ilvl="0" w:tplc="71C04438">
      <w:start w:val="1"/>
      <w:numFmt w:val="decimal"/>
      <w:lvlText w:val="%1."/>
      <w:lvlJc w:val="left"/>
      <w:pPr>
        <w:tabs>
          <w:tab w:val="num" w:pos="369"/>
        </w:tabs>
        <w:ind w:left="369" w:hanging="369"/>
      </w:pPr>
      <w:rPr>
        <w:rFonts w:ascii="Arial Negrita" w:hAnsi="Arial Negrita" w:hint="default"/>
        <w:b/>
        <w:i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8"/>
        <w:u w:val="none"/>
        <w:effect w:val="none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16296198">
    <w:abstractNumId w:val="23"/>
  </w:num>
  <w:num w:numId="2" w16cid:durableId="1548375414">
    <w:abstractNumId w:val="27"/>
  </w:num>
  <w:num w:numId="3" w16cid:durableId="777219564">
    <w:abstractNumId w:val="12"/>
  </w:num>
  <w:num w:numId="4" w16cid:durableId="1788743068">
    <w:abstractNumId w:val="15"/>
  </w:num>
  <w:num w:numId="5" w16cid:durableId="875775183">
    <w:abstractNumId w:val="17"/>
  </w:num>
  <w:num w:numId="6" w16cid:durableId="1416703612">
    <w:abstractNumId w:val="20"/>
  </w:num>
  <w:num w:numId="7" w16cid:durableId="1271664008">
    <w:abstractNumId w:val="21"/>
  </w:num>
  <w:num w:numId="8" w16cid:durableId="944535603">
    <w:abstractNumId w:val="18"/>
  </w:num>
  <w:num w:numId="9" w16cid:durableId="1495687681">
    <w:abstractNumId w:val="25"/>
  </w:num>
  <w:num w:numId="10" w16cid:durableId="1036154315">
    <w:abstractNumId w:val="9"/>
  </w:num>
  <w:num w:numId="11" w16cid:durableId="2141653518">
    <w:abstractNumId w:val="26"/>
  </w:num>
  <w:num w:numId="12" w16cid:durableId="330645048">
    <w:abstractNumId w:val="30"/>
  </w:num>
  <w:num w:numId="13" w16cid:durableId="1488663791">
    <w:abstractNumId w:val="11"/>
  </w:num>
  <w:num w:numId="14" w16cid:durableId="1685327465">
    <w:abstractNumId w:val="10"/>
  </w:num>
  <w:num w:numId="15" w16cid:durableId="1584414294">
    <w:abstractNumId w:val="28"/>
  </w:num>
  <w:num w:numId="16" w16cid:durableId="1054280134">
    <w:abstractNumId w:val="13"/>
  </w:num>
  <w:num w:numId="17" w16cid:durableId="813331404">
    <w:abstractNumId w:val="31"/>
  </w:num>
  <w:num w:numId="18" w16cid:durableId="1101491175">
    <w:abstractNumId w:val="8"/>
  </w:num>
  <w:num w:numId="19" w16cid:durableId="865798287">
    <w:abstractNumId w:val="19"/>
  </w:num>
  <w:num w:numId="20" w16cid:durableId="1114253151">
    <w:abstractNumId w:val="7"/>
  </w:num>
  <w:num w:numId="21" w16cid:durableId="134378419">
    <w:abstractNumId w:val="3"/>
  </w:num>
  <w:num w:numId="22" w16cid:durableId="1019427977">
    <w:abstractNumId w:val="2"/>
  </w:num>
  <w:num w:numId="23" w16cid:durableId="729572199">
    <w:abstractNumId w:val="1"/>
  </w:num>
  <w:num w:numId="24" w16cid:durableId="264773545">
    <w:abstractNumId w:val="0"/>
  </w:num>
  <w:num w:numId="25" w16cid:durableId="728652366">
    <w:abstractNumId w:val="6"/>
  </w:num>
  <w:num w:numId="26" w16cid:durableId="1746993768">
    <w:abstractNumId w:val="5"/>
  </w:num>
  <w:num w:numId="27" w16cid:durableId="134298756">
    <w:abstractNumId w:val="4"/>
  </w:num>
  <w:num w:numId="28" w16cid:durableId="526796798">
    <w:abstractNumId w:val="19"/>
  </w:num>
  <w:num w:numId="29" w16cid:durableId="1448507435">
    <w:abstractNumId w:val="16"/>
  </w:num>
  <w:num w:numId="30" w16cid:durableId="1208489823">
    <w:abstractNumId w:val="29"/>
  </w:num>
  <w:num w:numId="31" w16cid:durableId="851143773">
    <w:abstractNumId w:val="22"/>
  </w:num>
  <w:num w:numId="32" w16cid:durableId="1587181534">
    <w:abstractNumId w:val="14"/>
  </w:num>
  <w:num w:numId="33" w16cid:durableId="250821549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CF"/>
    <w:rsid w:val="0000081C"/>
    <w:rsid w:val="00000AC5"/>
    <w:rsid w:val="0000630E"/>
    <w:rsid w:val="0001584B"/>
    <w:rsid w:val="0002563D"/>
    <w:rsid w:val="00032CF0"/>
    <w:rsid w:val="000366F5"/>
    <w:rsid w:val="000409DB"/>
    <w:rsid w:val="0005036B"/>
    <w:rsid w:val="0005402A"/>
    <w:rsid w:val="00057AC6"/>
    <w:rsid w:val="00060BC7"/>
    <w:rsid w:val="00065947"/>
    <w:rsid w:val="00067B0E"/>
    <w:rsid w:val="00076936"/>
    <w:rsid w:val="00077F7C"/>
    <w:rsid w:val="00083C9D"/>
    <w:rsid w:val="00086D85"/>
    <w:rsid w:val="00090059"/>
    <w:rsid w:val="00092A2E"/>
    <w:rsid w:val="00094A05"/>
    <w:rsid w:val="00095A94"/>
    <w:rsid w:val="0009768F"/>
    <w:rsid w:val="000A2A30"/>
    <w:rsid w:val="000A3405"/>
    <w:rsid w:val="000A3A7C"/>
    <w:rsid w:val="000B1918"/>
    <w:rsid w:val="000B3EFD"/>
    <w:rsid w:val="000C25B8"/>
    <w:rsid w:val="000C4879"/>
    <w:rsid w:val="000C5707"/>
    <w:rsid w:val="000C589A"/>
    <w:rsid w:val="000C679C"/>
    <w:rsid w:val="000C7B0A"/>
    <w:rsid w:val="000D2250"/>
    <w:rsid w:val="000D666F"/>
    <w:rsid w:val="000D75A8"/>
    <w:rsid w:val="000E00BB"/>
    <w:rsid w:val="000F1D52"/>
    <w:rsid w:val="000F4199"/>
    <w:rsid w:val="000F4B6D"/>
    <w:rsid w:val="000F5C8E"/>
    <w:rsid w:val="00106719"/>
    <w:rsid w:val="00114E21"/>
    <w:rsid w:val="00114FC3"/>
    <w:rsid w:val="00120F74"/>
    <w:rsid w:val="00130C8A"/>
    <w:rsid w:val="00136062"/>
    <w:rsid w:val="00146639"/>
    <w:rsid w:val="00146CC3"/>
    <w:rsid w:val="0016379C"/>
    <w:rsid w:val="00163A60"/>
    <w:rsid w:val="0017577D"/>
    <w:rsid w:val="00180BF7"/>
    <w:rsid w:val="001860BE"/>
    <w:rsid w:val="001A03F1"/>
    <w:rsid w:val="001A338B"/>
    <w:rsid w:val="001A6253"/>
    <w:rsid w:val="001B023B"/>
    <w:rsid w:val="001B6D69"/>
    <w:rsid w:val="001C5A23"/>
    <w:rsid w:val="001C62DA"/>
    <w:rsid w:val="001C6931"/>
    <w:rsid w:val="001D0361"/>
    <w:rsid w:val="001D7453"/>
    <w:rsid w:val="001E02DB"/>
    <w:rsid w:val="001E49B3"/>
    <w:rsid w:val="001F1DC3"/>
    <w:rsid w:val="001F6C89"/>
    <w:rsid w:val="001F7E7A"/>
    <w:rsid w:val="00203FCA"/>
    <w:rsid w:val="00207F36"/>
    <w:rsid w:val="00215F03"/>
    <w:rsid w:val="00216120"/>
    <w:rsid w:val="00222A51"/>
    <w:rsid w:val="0022768E"/>
    <w:rsid w:val="002367B3"/>
    <w:rsid w:val="00247D00"/>
    <w:rsid w:val="00250FF8"/>
    <w:rsid w:val="0025272D"/>
    <w:rsid w:val="0025389B"/>
    <w:rsid w:val="00253FE3"/>
    <w:rsid w:val="0025410E"/>
    <w:rsid w:val="002715B5"/>
    <w:rsid w:val="00272D04"/>
    <w:rsid w:val="00280DD2"/>
    <w:rsid w:val="00286593"/>
    <w:rsid w:val="00292D8B"/>
    <w:rsid w:val="00294949"/>
    <w:rsid w:val="00294CA2"/>
    <w:rsid w:val="0029577F"/>
    <w:rsid w:val="002B082F"/>
    <w:rsid w:val="002B361F"/>
    <w:rsid w:val="002B4282"/>
    <w:rsid w:val="002B4A7A"/>
    <w:rsid w:val="002B50CF"/>
    <w:rsid w:val="002C3C9B"/>
    <w:rsid w:val="002C41BE"/>
    <w:rsid w:val="002C42A4"/>
    <w:rsid w:val="002C5582"/>
    <w:rsid w:val="002D4D14"/>
    <w:rsid w:val="002D51E8"/>
    <w:rsid w:val="002E543F"/>
    <w:rsid w:val="002E67C7"/>
    <w:rsid w:val="002F1A34"/>
    <w:rsid w:val="002F2302"/>
    <w:rsid w:val="002F4D1E"/>
    <w:rsid w:val="002F6FD1"/>
    <w:rsid w:val="00302ECF"/>
    <w:rsid w:val="00310AC1"/>
    <w:rsid w:val="003256D2"/>
    <w:rsid w:val="00325ACF"/>
    <w:rsid w:val="0032759C"/>
    <w:rsid w:val="003300DB"/>
    <w:rsid w:val="00331819"/>
    <w:rsid w:val="003360AC"/>
    <w:rsid w:val="003406EA"/>
    <w:rsid w:val="00341202"/>
    <w:rsid w:val="00343BDC"/>
    <w:rsid w:val="0035103E"/>
    <w:rsid w:val="003565C0"/>
    <w:rsid w:val="00364494"/>
    <w:rsid w:val="0036510A"/>
    <w:rsid w:val="00366A5E"/>
    <w:rsid w:val="00367DA9"/>
    <w:rsid w:val="00385910"/>
    <w:rsid w:val="00386294"/>
    <w:rsid w:val="00394D34"/>
    <w:rsid w:val="003A6631"/>
    <w:rsid w:val="003A688F"/>
    <w:rsid w:val="003C37FE"/>
    <w:rsid w:val="003D3D5B"/>
    <w:rsid w:val="003D40A2"/>
    <w:rsid w:val="003D47EB"/>
    <w:rsid w:val="003D6B82"/>
    <w:rsid w:val="003E34CD"/>
    <w:rsid w:val="003E5CCE"/>
    <w:rsid w:val="003F57A0"/>
    <w:rsid w:val="004012A7"/>
    <w:rsid w:val="00410117"/>
    <w:rsid w:val="00423801"/>
    <w:rsid w:val="0043302A"/>
    <w:rsid w:val="00434111"/>
    <w:rsid w:val="00434CDC"/>
    <w:rsid w:val="00446745"/>
    <w:rsid w:val="0045273B"/>
    <w:rsid w:val="00454985"/>
    <w:rsid w:val="00455273"/>
    <w:rsid w:val="00457E42"/>
    <w:rsid w:val="004616F0"/>
    <w:rsid w:val="00462B66"/>
    <w:rsid w:val="004654F4"/>
    <w:rsid w:val="00473598"/>
    <w:rsid w:val="00474200"/>
    <w:rsid w:val="00477E81"/>
    <w:rsid w:val="00482A76"/>
    <w:rsid w:val="00483AEA"/>
    <w:rsid w:val="00492E16"/>
    <w:rsid w:val="004938CB"/>
    <w:rsid w:val="004A6EC6"/>
    <w:rsid w:val="004A7354"/>
    <w:rsid w:val="004B0C02"/>
    <w:rsid w:val="004B0DED"/>
    <w:rsid w:val="004B66EE"/>
    <w:rsid w:val="004C10D8"/>
    <w:rsid w:val="004C1868"/>
    <w:rsid w:val="004C5F42"/>
    <w:rsid w:val="004C6C4A"/>
    <w:rsid w:val="004D0CAD"/>
    <w:rsid w:val="004F2519"/>
    <w:rsid w:val="004F5A1F"/>
    <w:rsid w:val="004F6239"/>
    <w:rsid w:val="00502A96"/>
    <w:rsid w:val="00510335"/>
    <w:rsid w:val="00511B9D"/>
    <w:rsid w:val="005142CB"/>
    <w:rsid w:val="00515255"/>
    <w:rsid w:val="00532549"/>
    <w:rsid w:val="00533B8C"/>
    <w:rsid w:val="00533C3E"/>
    <w:rsid w:val="00534678"/>
    <w:rsid w:val="00543314"/>
    <w:rsid w:val="00547CBA"/>
    <w:rsid w:val="00562153"/>
    <w:rsid w:val="005632F9"/>
    <w:rsid w:val="005715C8"/>
    <w:rsid w:val="00572950"/>
    <w:rsid w:val="005763BE"/>
    <w:rsid w:val="00582CD9"/>
    <w:rsid w:val="00590107"/>
    <w:rsid w:val="00592061"/>
    <w:rsid w:val="005A089C"/>
    <w:rsid w:val="005B06D8"/>
    <w:rsid w:val="005B1D9C"/>
    <w:rsid w:val="005C050C"/>
    <w:rsid w:val="005C0529"/>
    <w:rsid w:val="005C23DC"/>
    <w:rsid w:val="005E4A7B"/>
    <w:rsid w:val="005E4CFA"/>
    <w:rsid w:val="005F40F8"/>
    <w:rsid w:val="005F6671"/>
    <w:rsid w:val="005F72F3"/>
    <w:rsid w:val="005F79B5"/>
    <w:rsid w:val="006005D1"/>
    <w:rsid w:val="00605D35"/>
    <w:rsid w:val="00616204"/>
    <w:rsid w:val="006179E0"/>
    <w:rsid w:val="006214BB"/>
    <w:rsid w:val="00622A0C"/>
    <w:rsid w:val="006250FC"/>
    <w:rsid w:val="0063127E"/>
    <w:rsid w:val="00635CB1"/>
    <w:rsid w:val="00636B20"/>
    <w:rsid w:val="00636F49"/>
    <w:rsid w:val="00654528"/>
    <w:rsid w:val="006567D3"/>
    <w:rsid w:val="00664694"/>
    <w:rsid w:val="0066623B"/>
    <w:rsid w:val="00670E9D"/>
    <w:rsid w:val="00671B14"/>
    <w:rsid w:val="00675D41"/>
    <w:rsid w:val="006801C4"/>
    <w:rsid w:val="00684222"/>
    <w:rsid w:val="0069792A"/>
    <w:rsid w:val="006A5B53"/>
    <w:rsid w:val="006C5415"/>
    <w:rsid w:val="006E058F"/>
    <w:rsid w:val="006E3D7D"/>
    <w:rsid w:val="006E5E55"/>
    <w:rsid w:val="006F5739"/>
    <w:rsid w:val="006F6BA5"/>
    <w:rsid w:val="00704850"/>
    <w:rsid w:val="00727110"/>
    <w:rsid w:val="00763B24"/>
    <w:rsid w:val="00765BCD"/>
    <w:rsid w:val="00775566"/>
    <w:rsid w:val="00783470"/>
    <w:rsid w:val="00794E24"/>
    <w:rsid w:val="00796102"/>
    <w:rsid w:val="007A16D4"/>
    <w:rsid w:val="007B59D4"/>
    <w:rsid w:val="007B720E"/>
    <w:rsid w:val="007D365E"/>
    <w:rsid w:val="007D49AE"/>
    <w:rsid w:val="007D6817"/>
    <w:rsid w:val="007D6C1B"/>
    <w:rsid w:val="007D7DA4"/>
    <w:rsid w:val="007E4DF7"/>
    <w:rsid w:val="007F2999"/>
    <w:rsid w:val="007F701A"/>
    <w:rsid w:val="008012B1"/>
    <w:rsid w:val="008118E7"/>
    <w:rsid w:val="00816841"/>
    <w:rsid w:val="008225F0"/>
    <w:rsid w:val="00827655"/>
    <w:rsid w:val="00830B23"/>
    <w:rsid w:val="008432A2"/>
    <w:rsid w:val="00844440"/>
    <w:rsid w:val="00847C8C"/>
    <w:rsid w:val="00856AB9"/>
    <w:rsid w:val="008624EA"/>
    <w:rsid w:val="00865536"/>
    <w:rsid w:val="00865FD5"/>
    <w:rsid w:val="00871575"/>
    <w:rsid w:val="00873108"/>
    <w:rsid w:val="00873FAB"/>
    <w:rsid w:val="00877246"/>
    <w:rsid w:val="00881AC3"/>
    <w:rsid w:val="00884EED"/>
    <w:rsid w:val="00885222"/>
    <w:rsid w:val="008A0090"/>
    <w:rsid w:val="008A1BE7"/>
    <w:rsid w:val="008A4ECB"/>
    <w:rsid w:val="008A5C3B"/>
    <w:rsid w:val="008A6D11"/>
    <w:rsid w:val="008B1408"/>
    <w:rsid w:val="008B33A7"/>
    <w:rsid w:val="008C4E36"/>
    <w:rsid w:val="008C58BC"/>
    <w:rsid w:val="008D3BB2"/>
    <w:rsid w:val="008E6D16"/>
    <w:rsid w:val="008F0B42"/>
    <w:rsid w:val="008F7C21"/>
    <w:rsid w:val="00903D44"/>
    <w:rsid w:val="0090761D"/>
    <w:rsid w:val="00921D60"/>
    <w:rsid w:val="00921EB4"/>
    <w:rsid w:val="0093133B"/>
    <w:rsid w:val="0094228E"/>
    <w:rsid w:val="00947B28"/>
    <w:rsid w:val="00950622"/>
    <w:rsid w:val="0095249A"/>
    <w:rsid w:val="00961AEF"/>
    <w:rsid w:val="00962E80"/>
    <w:rsid w:val="00963F4D"/>
    <w:rsid w:val="0097096A"/>
    <w:rsid w:val="00975DCE"/>
    <w:rsid w:val="0097653D"/>
    <w:rsid w:val="00985BF0"/>
    <w:rsid w:val="009926B0"/>
    <w:rsid w:val="009929C7"/>
    <w:rsid w:val="00993732"/>
    <w:rsid w:val="00994BD1"/>
    <w:rsid w:val="009A2E83"/>
    <w:rsid w:val="009B022F"/>
    <w:rsid w:val="009B3266"/>
    <w:rsid w:val="009B43F8"/>
    <w:rsid w:val="009B4CF5"/>
    <w:rsid w:val="009C23B4"/>
    <w:rsid w:val="009C3699"/>
    <w:rsid w:val="009D0E55"/>
    <w:rsid w:val="009D3C97"/>
    <w:rsid w:val="009E3CF0"/>
    <w:rsid w:val="009E53EA"/>
    <w:rsid w:val="009E57DB"/>
    <w:rsid w:val="009E7E24"/>
    <w:rsid w:val="009F1E97"/>
    <w:rsid w:val="00A112E1"/>
    <w:rsid w:val="00A11779"/>
    <w:rsid w:val="00A16FBF"/>
    <w:rsid w:val="00A21A3D"/>
    <w:rsid w:val="00A30129"/>
    <w:rsid w:val="00A36B4F"/>
    <w:rsid w:val="00A40C52"/>
    <w:rsid w:val="00A41B3F"/>
    <w:rsid w:val="00A56ED4"/>
    <w:rsid w:val="00A65D68"/>
    <w:rsid w:val="00A73169"/>
    <w:rsid w:val="00A755FD"/>
    <w:rsid w:val="00A75E6B"/>
    <w:rsid w:val="00A77373"/>
    <w:rsid w:val="00A80EB8"/>
    <w:rsid w:val="00A8496F"/>
    <w:rsid w:val="00AA07B2"/>
    <w:rsid w:val="00AA2BAC"/>
    <w:rsid w:val="00AA51A2"/>
    <w:rsid w:val="00AA5342"/>
    <w:rsid w:val="00AB13F0"/>
    <w:rsid w:val="00AB6237"/>
    <w:rsid w:val="00AB7E19"/>
    <w:rsid w:val="00AC0781"/>
    <w:rsid w:val="00AC2B47"/>
    <w:rsid w:val="00AC4057"/>
    <w:rsid w:val="00AD0EBB"/>
    <w:rsid w:val="00AE56B0"/>
    <w:rsid w:val="00AF15F0"/>
    <w:rsid w:val="00AF1814"/>
    <w:rsid w:val="00AF21AB"/>
    <w:rsid w:val="00AF23D9"/>
    <w:rsid w:val="00AF2C25"/>
    <w:rsid w:val="00AF79D3"/>
    <w:rsid w:val="00B04973"/>
    <w:rsid w:val="00B20BA7"/>
    <w:rsid w:val="00B3096A"/>
    <w:rsid w:val="00B40B77"/>
    <w:rsid w:val="00B53271"/>
    <w:rsid w:val="00B56216"/>
    <w:rsid w:val="00B60BA6"/>
    <w:rsid w:val="00B71A11"/>
    <w:rsid w:val="00B7650D"/>
    <w:rsid w:val="00B91379"/>
    <w:rsid w:val="00B97D8A"/>
    <w:rsid w:val="00BA07CA"/>
    <w:rsid w:val="00BA1F99"/>
    <w:rsid w:val="00BA6B10"/>
    <w:rsid w:val="00BB1D9C"/>
    <w:rsid w:val="00BB3C8A"/>
    <w:rsid w:val="00BB44B5"/>
    <w:rsid w:val="00BC675E"/>
    <w:rsid w:val="00BC7A10"/>
    <w:rsid w:val="00BE4E5D"/>
    <w:rsid w:val="00BF0176"/>
    <w:rsid w:val="00BF1B5F"/>
    <w:rsid w:val="00C04988"/>
    <w:rsid w:val="00C049D8"/>
    <w:rsid w:val="00C14807"/>
    <w:rsid w:val="00C256B4"/>
    <w:rsid w:val="00C263D4"/>
    <w:rsid w:val="00C3437D"/>
    <w:rsid w:val="00C40413"/>
    <w:rsid w:val="00C42573"/>
    <w:rsid w:val="00C4485A"/>
    <w:rsid w:val="00C4621B"/>
    <w:rsid w:val="00C574B2"/>
    <w:rsid w:val="00C63624"/>
    <w:rsid w:val="00C6791A"/>
    <w:rsid w:val="00C67976"/>
    <w:rsid w:val="00C81C68"/>
    <w:rsid w:val="00C84DD1"/>
    <w:rsid w:val="00C86EEF"/>
    <w:rsid w:val="00C91B99"/>
    <w:rsid w:val="00C9567C"/>
    <w:rsid w:val="00C95ECA"/>
    <w:rsid w:val="00CA7163"/>
    <w:rsid w:val="00CB0ABB"/>
    <w:rsid w:val="00CB5DCB"/>
    <w:rsid w:val="00CC529C"/>
    <w:rsid w:val="00CC6906"/>
    <w:rsid w:val="00CC7570"/>
    <w:rsid w:val="00CD354C"/>
    <w:rsid w:val="00CD42DE"/>
    <w:rsid w:val="00CE160F"/>
    <w:rsid w:val="00CE6683"/>
    <w:rsid w:val="00CF798A"/>
    <w:rsid w:val="00D07840"/>
    <w:rsid w:val="00D14DE5"/>
    <w:rsid w:val="00D2188B"/>
    <w:rsid w:val="00D24F35"/>
    <w:rsid w:val="00D44F17"/>
    <w:rsid w:val="00D475C3"/>
    <w:rsid w:val="00D53946"/>
    <w:rsid w:val="00D60BB4"/>
    <w:rsid w:val="00D65EBB"/>
    <w:rsid w:val="00D76386"/>
    <w:rsid w:val="00D76C59"/>
    <w:rsid w:val="00D95B11"/>
    <w:rsid w:val="00DA0E96"/>
    <w:rsid w:val="00DA5277"/>
    <w:rsid w:val="00DB03E5"/>
    <w:rsid w:val="00DB2F17"/>
    <w:rsid w:val="00DB4469"/>
    <w:rsid w:val="00DC53B7"/>
    <w:rsid w:val="00DE32A6"/>
    <w:rsid w:val="00E0395B"/>
    <w:rsid w:val="00E068B5"/>
    <w:rsid w:val="00E2066D"/>
    <w:rsid w:val="00E22031"/>
    <w:rsid w:val="00E25FC4"/>
    <w:rsid w:val="00E3045B"/>
    <w:rsid w:val="00E33B4C"/>
    <w:rsid w:val="00E4276F"/>
    <w:rsid w:val="00E463D1"/>
    <w:rsid w:val="00E47921"/>
    <w:rsid w:val="00E53AC3"/>
    <w:rsid w:val="00E62A4D"/>
    <w:rsid w:val="00E65CF3"/>
    <w:rsid w:val="00E71595"/>
    <w:rsid w:val="00E76A2F"/>
    <w:rsid w:val="00E91662"/>
    <w:rsid w:val="00EB3A31"/>
    <w:rsid w:val="00EC1016"/>
    <w:rsid w:val="00EC7CA2"/>
    <w:rsid w:val="00ED66D3"/>
    <w:rsid w:val="00EF0559"/>
    <w:rsid w:val="00EF53AC"/>
    <w:rsid w:val="00F028B4"/>
    <w:rsid w:val="00F07B54"/>
    <w:rsid w:val="00F179A8"/>
    <w:rsid w:val="00F225C5"/>
    <w:rsid w:val="00F30849"/>
    <w:rsid w:val="00F33FA2"/>
    <w:rsid w:val="00F4043A"/>
    <w:rsid w:val="00F44B3C"/>
    <w:rsid w:val="00F47145"/>
    <w:rsid w:val="00F5358C"/>
    <w:rsid w:val="00F635F8"/>
    <w:rsid w:val="00F644AA"/>
    <w:rsid w:val="00F74A4E"/>
    <w:rsid w:val="00F87A44"/>
    <w:rsid w:val="00F9437E"/>
    <w:rsid w:val="00F9475F"/>
    <w:rsid w:val="00F962BA"/>
    <w:rsid w:val="00FA25FD"/>
    <w:rsid w:val="00FA5522"/>
    <w:rsid w:val="00FB6ED5"/>
    <w:rsid w:val="00FC3948"/>
    <w:rsid w:val="00FC4EFD"/>
    <w:rsid w:val="00FC68AE"/>
    <w:rsid w:val="00FD419A"/>
    <w:rsid w:val="00FF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66E219"/>
  <w14:defaultImageDpi w14:val="32767"/>
  <w15:docId w15:val="{481EF20F-4C0C-43FE-9DB0-12E8BE3F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BF0"/>
    <w:pPr>
      <w:spacing w:before="160" w:line="276" w:lineRule="auto"/>
      <w:jc w:val="both"/>
    </w:pPr>
    <w:rPr>
      <w:rFonts w:asciiTheme="minorHAnsi" w:hAnsiTheme="minorHAnsi"/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1"/>
    <w:qFormat/>
    <w:rsid w:val="00921D60"/>
    <w:pPr>
      <w:numPr>
        <w:numId w:val="2"/>
      </w:numPr>
      <w:ind w:left="431" w:hanging="431"/>
      <w:outlineLvl w:val="0"/>
    </w:pPr>
    <w:rPr>
      <w:b/>
      <w:caps/>
      <w:color w:val="074E8E" w:themeColor="text2"/>
      <w:spacing w:val="10"/>
      <w:kern w:val="28"/>
      <w:sz w:val="28"/>
    </w:rPr>
  </w:style>
  <w:style w:type="paragraph" w:styleId="Ttulo2">
    <w:name w:val="heading 2"/>
    <w:basedOn w:val="Normal"/>
    <w:next w:val="Normal"/>
    <w:link w:val="Ttulo2Car"/>
    <w:uiPriority w:val="1"/>
    <w:qFormat/>
    <w:rsid w:val="00921D60"/>
    <w:pPr>
      <w:numPr>
        <w:ilvl w:val="1"/>
        <w:numId w:val="2"/>
      </w:numPr>
      <w:tabs>
        <w:tab w:val="left" w:pos="1985"/>
      </w:tabs>
      <w:ind w:left="578" w:hanging="578"/>
      <w:outlineLvl w:val="1"/>
    </w:pPr>
    <w:rPr>
      <w:rFonts w:cs="Arial"/>
      <w:b/>
      <w:color w:val="191E23" w:themeColor="text1" w:themeShade="80"/>
      <w:position w:val="-6"/>
      <w:sz w:val="28"/>
    </w:rPr>
  </w:style>
  <w:style w:type="paragraph" w:styleId="Ttulo3">
    <w:name w:val="heading 3"/>
    <w:basedOn w:val="Prrafodelista"/>
    <w:next w:val="Normal"/>
    <w:link w:val="Ttulo3Car"/>
    <w:uiPriority w:val="1"/>
    <w:qFormat/>
    <w:rsid w:val="00E65CF3"/>
    <w:pPr>
      <w:numPr>
        <w:ilvl w:val="2"/>
        <w:numId w:val="2"/>
      </w:numPr>
      <w:outlineLvl w:val="2"/>
    </w:pPr>
    <w:rPr>
      <w:b/>
      <w:color w:val="808080" w:themeColor="background1" w:themeShade="80"/>
      <w:sz w:val="28"/>
    </w:rPr>
  </w:style>
  <w:style w:type="paragraph" w:styleId="Ttulo4">
    <w:name w:val="heading 4"/>
    <w:basedOn w:val="Normal"/>
    <w:next w:val="Normal"/>
    <w:link w:val="Ttulo4Car"/>
    <w:uiPriority w:val="1"/>
    <w:qFormat/>
    <w:rsid w:val="005632F9"/>
    <w:pPr>
      <w:numPr>
        <w:ilvl w:val="3"/>
        <w:numId w:val="2"/>
      </w:numPr>
      <w:outlineLvl w:val="3"/>
    </w:pPr>
    <w:rPr>
      <w:b/>
      <w:color w:val="323C47" w:themeColor="text1"/>
    </w:rPr>
  </w:style>
  <w:style w:type="paragraph" w:styleId="Ttulo5">
    <w:name w:val="heading 5"/>
    <w:basedOn w:val="Normal"/>
    <w:next w:val="Normal"/>
    <w:link w:val="Ttulo5Car"/>
    <w:uiPriority w:val="2"/>
    <w:rsid w:val="002F4D1E"/>
    <w:pPr>
      <w:numPr>
        <w:ilvl w:val="4"/>
        <w:numId w:val="2"/>
      </w:numPr>
      <w:outlineLvl w:val="4"/>
    </w:pPr>
    <w:rPr>
      <w:b/>
      <w:i/>
      <w:color w:val="A6A6A6" w:themeColor="background1" w:themeShade="A6"/>
    </w:rPr>
  </w:style>
  <w:style w:type="paragraph" w:styleId="Ttulo6">
    <w:name w:val="heading 6"/>
    <w:basedOn w:val="Normal"/>
    <w:next w:val="Normal"/>
    <w:link w:val="Ttulo6Car"/>
    <w:uiPriority w:val="2"/>
    <w:rsid w:val="002F4D1E"/>
    <w:pPr>
      <w:numPr>
        <w:ilvl w:val="5"/>
        <w:numId w:val="2"/>
      </w:numPr>
      <w:outlineLvl w:val="5"/>
    </w:pPr>
    <w:rPr>
      <w:b/>
      <w:color w:val="A6A6A6" w:themeColor="background1" w:themeShade="A6"/>
    </w:rPr>
  </w:style>
  <w:style w:type="paragraph" w:styleId="Ttulo7">
    <w:name w:val="heading 7"/>
    <w:basedOn w:val="Ttulo6"/>
    <w:next w:val="Normal"/>
    <w:link w:val="Ttulo7Car"/>
    <w:uiPriority w:val="2"/>
    <w:rsid w:val="00827655"/>
    <w:pPr>
      <w:numPr>
        <w:ilvl w:val="6"/>
      </w:numPr>
      <w:ind w:left="1418" w:hanging="1418"/>
      <w:outlineLvl w:val="6"/>
    </w:pPr>
    <w:rPr>
      <w:i/>
    </w:rPr>
  </w:style>
  <w:style w:type="paragraph" w:styleId="Ttulo8">
    <w:name w:val="heading 8"/>
    <w:basedOn w:val="Ttulo6"/>
    <w:next w:val="Normal"/>
    <w:link w:val="Ttulo8Car"/>
    <w:uiPriority w:val="9"/>
    <w:semiHidden/>
    <w:rsid w:val="00D76C59"/>
    <w:pPr>
      <w:numPr>
        <w:ilvl w:val="7"/>
      </w:numPr>
      <w:ind w:left="1560" w:hanging="156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uiPriority w:val="9"/>
    <w:semiHidden/>
    <w:rsid w:val="002F4D1E"/>
    <w:pPr>
      <w:numPr>
        <w:ilvl w:val="8"/>
        <w:numId w:val="2"/>
      </w:numPr>
      <w:outlineLvl w:val="8"/>
    </w:pPr>
    <w:rPr>
      <w:i/>
      <w:color w:val="808080" w:themeColor="background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rsid w:val="00410117"/>
    <w:pPr>
      <w:ind w:left="720"/>
      <w:contextualSpacing/>
    </w:pPr>
  </w:style>
  <w:style w:type="table" w:styleId="Tablaconcuadrcula">
    <w:name w:val="Table Grid"/>
    <w:basedOn w:val="Tablanormal"/>
    <w:uiPriority w:val="59"/>
    <w:rsid w:val="00146639"/>
    <w:pPr>
      <w:spacing w:after="0" w:line="240" w:lineRule="auto"/>
    </w:pPr>
    <w:rPr>
      <w:rFonts w:asciiTheme="majorHAnsi" w:eastAsia="Times New Roman" w:hAnsiTheme="majorHAns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1"/>
    <w:rsid w:val="00921D60"/>
    <w:rPr>
      <w:rFonts w:asciiTheme="minorHAnsi" w:hAnsiTheme="minorHAnsi"/>
      <w:b/>
      <w:caps/>
      <w:color w:val="074E8E" w:themeColor="text2"/>
      <w:spacing w:val="10"/>
      <w:kern w:val="28"/>
      <w:sz w:val="28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921D60"/>
    <w:rPr>
      <w:rFonts w:asciiTheme="minorHAnsi" w:hAnsiTheme="minorHAnsi" w:cs="Arial"/>
      <w:b/>
      <w:color w:val="191E23" w:themeColor="text1" w:themeShade="80"/>
      <w:position w:val="-6"/>
      <w:sz w:val="28"/>
      <w:lang w:val="es-ES"/>
    </w:rPr>
  </w:style>
  <w:style w:type="character" w:customStyle="1" w:styleId="Ttulo3Car">
    <w:name w:val="Título 3 Car"/>
    <w:basedOn w:val="Fuentedeprrafopredeter"/>
    <w:link w:val="Ttulo3"/>
    <w:uiPriority w:val="1"/>
    <w:rsid w:val="00E65CF3"/>
    <w:rPr>
      <w:rFonts w:asciiTheme="majorHAnsi" w:hAnsiTheme="majorHAnsi"/>
      <w:b/>
      <w:color w:val="808080" w:themeColor="background1" w:themeShade="80"/>
      <w:sz w:val="28"/>
      <w:lang w:val="es-ES"/>
    </w:rPr>
  </w:style>
  <w:style w:type="character" w:customStyle="1" w:styleId="Ttulo4Car">
    <w:name w:val="Título 4 Car"/>
    <w:basedOn w:val="Fuentedeprrafopredeter"/>
    <w:link w:val="Ttulo4"/>
    <w:uiPriority w:val="1"/>
    <w:rsid w:val="00502A96"/>
    <w:rPr>
      <w:b/>
      <w:color w:val="323C47" w:themeColor="text1"/>
      <w:sz w:val="22"/>
      <w:lang w:val="es-ES"/>
    </w:rPr>
  </w:style>
  <w:style w:type="character" w:customStyle="1" w:styleId="Ttulo5Car">
    <w:name w:val="Título 5 Car"/>
    <w:basedOn w:val="Fuentedeprrafopredeter"/>
    <w:link w:val="Ttulo5"/>
    <w:uiPriority w:val="2"/>
    <w:rsid w:val="002F4D1E"/>
    <w:rPr>
      <w:b/>
      <w:i/>
      <w:color w:val="A6A6A6" w:themeColor="background1" w:themeShade="A6"/>
      <w:sz w:val="22"/>
      <w:lang w:val="es-ES"/>
    </w:rPr>
  </w:style>
  <w:style w:type="character" w:customStyle="1" w:styleId="Ttulo6Car">
    <w:name w:val="Título 6 Car"/>
    <w:basedOn w:val="Fuentedeprrafopredeter"/>
    <w:link w:val="Ttulo6"/>
    <w:uiPriority w:val="2"/>
    <w:rsid w:val="002F4D1E"/>
    <w:rPr>
      <w:b/>
      <w:color w:val="A6A6A6" w:themeColor="background1" w:themeShade="A6"/>
      <w:sz w:val="22"/>
      <w:lang w:val="es-ES"/>
    </w:rPr>
  </w:style>
  <w:style w:type="character" w:customStyle="1" w:styleId="Ttulo7Car">
    <w:name w:val="Título 7 Car"/>
    <w:basedOn w:val="Fuentedeprrafopredeter"/>
    <w:link w:val="Ttulo7"/>
    <w:uiPriority w:val="2"/>
    <w:rsid w:val="00532549"/>
    <w:rPr>
      <w:b/>
      <w:i/>
      <w:color w:val="00B050" w:themeColor="accent6"/>
      <w:sz w:val="22"/>
      <w:lang w:val="es-ES"/>
    </w:rPr>
  </w:style>
  <w:style w:type="numbering" w:customStyle="1" w:styleId="ListaSGNTJ0">
    <w:name w:val="ListaSGNTJ"/>
    <w:uiPriority w:val="99"/>
    <w:rsid w:val="00C4485A"/>
    <w:pPr>
      <w:numPr>
        <w:numId w:val="1"/>
      </w:numPr>
    </w:pPr>
  </w:style>
  <w:style w:type="numbering" w:customStyle="1" w:styleId="ListaSGNTJ">
    <w:name w:val="Lista SGNTJ"/>
    <w:uiPriority w:val="99"/>
    <w:rsid w:val="001F7E7A"/>
    <w:pPr>
      <w:numPr>
        <w:numId w:val="4"/>
      </w:numPr>
    </w:pPr>
  </w:style>
  <w:style w:type="character" w:customStyle="1" w:styleId="Ttulo9Car">
    <w:name w:val="Título 9 Car"/>
    <w:basedOn w:val="Fuentedeprrafopredeter"/>
    <w:link w:val="Ttulo9"/>
    <w:uiPriority w:val="9"/>
    <w:semiHidden/>
    <w:rsid w:val="002F4D1E"/>
    <w:rPr>
      <w:i/>
      <w:color w:val="808080" w:themeColor="background1" w:themeShade="80"/>
      <w:sz w:val="22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6C59"/>
    <w:rPr>
      <w:b/>
      <w:i/>
      <w:color w:val="00B050" w:themeColor="accent6"/>
      <w:sz w:val="22"/>
      <w:lang w:val="es-ES"/>
    </w:rPr>
  </w:style>
  <w:style w:type="paragraph" w:styleId="Ttulo">
    <w:name w:val="Title"/>
    <w:basedOn w:val="Normal"/>
    <w:next w:val="Normal"/>
    <w:link w:val="TtuloCar"/>
    <w:uiPriority w:val="10"/>
    <w:rsid w:val="00921D60"/>
    <w:pPr>
      <w:spacing w:before="80" w:after="80"/>
    </w:pPr>
    <w:rPr>
      <w:b/>
      <w:color w:val="074E8E" w:themeColor="text2"/>
      <w:sz w:val="32"/>
    </w:rPr>
  </w:style>
  <w:style w:type="character" w:customStyle="1" w:styleId="TtuloCar">
    <w:name w:val="Título Car"/>
    <w:basedOn w:val="Fuentedeprrafopredeter"/>
    <w:link w:val="Ttulo"/>
    <w:uiPriority w:val="10"/>
    <w:rsid w:val="00921D60"/>
    <w:rPr>
      <w:rFonts w:asciiTheme="minorHAnsi" w:hAnsiTheme="minorHAnsi"/>
      <w:b/>
      <w:color w:val="074E8E" w:themeColor="text2"/>
      <w:sz w:val="32"/>
      <w:lang w:val="es-ES"/>
    </w:rPr>
  </w:style>
  <w:style w:type="character" w:styleId="nfasissutil">
    <w:name w:val="Subtle Emphasis"/>
    <w:basedOn w:val="Fuentedeprrafopredeter"/>
    <w:uiPriority w:val="19"/>
    <w:rsid w:val="0001584B"/>
    <w:rPr>
      <w:rFonts w:ascii="Arial Narrow" w:hAnsi="Arial Narrow"/>
      <w:i/>
      <w:iCs/>
      <w:color w:val="5A6C80" w:themeColor="text1" w:themeTint="BF"/>
    </w:rPr>
  </w:style>
  <w:style w:type="character" w:styleId="nfasis">
    <w:name w:val="Emphasis"/>
    <w:basedOn w:val="Fuentedeprrafopredeter"/>
    <w:uiPriority w:val="20"/>
    <w:rsid w:val="0001584B"/>
    <w:rPr>
      <w:rFonts w:ascii="Arial Narrow" w:hAnsi="Arial Narrow"/>
      <w:i/>
      <w:iCs/>
    </w:rPr>
  </w:style>
  <w:style w:type="character" w:styleId="nfasisintenso">
    <w:name w:val="Intense Emphasis"/>
    <w:basedOn w:val="Fuentedeprrafopredeter"/>
    <w:uiPriority w:val="21"/>
    <w:rsid w:val="0001584B"/>
    <w:rPr>
      <w:rFonts w:ascii="Arial Narrow" w:hAnsi="Arial Narrow"/>
      <w:i/>
      <w:iCs/>
      <w:color w:val="FFC400" w:themeColor="accent1"/>
    </w:rPr>
  </w:style>
  <w:style w:type="character" w:styleId="Textoennegrita">
    <w:name w:val="Strong"/>
    <w:basedOn w:val="Fuentedeprrafopredeter"/>
    <w:uiPriority w:val="22"/>
    <w:rsid w:val="0001584B"/>
    <w:rPr>
      <w:rFonts w:ascii="Arial" w:hAnsi="Arial"/>
      <w:b/>
      <w:bCs/>
    </w:rPr>
  </w:style>
  <w:style w:type="paragraph" w:styleId="Cita">
    <w:name w:val="Quote"/>
    <w:basedOn w:val="Normal"/>
    <w:next w:val="Normal"/>
    <w:link w:val="CitaCar"/>
    <w:uiPriority w:val="19"/>
    <w:rsid w:val="0001584B"/>
    <w:pPr>
      <w:spacing w:before="200"/>
      <w:ind w:left="864" w:right="864"/>
      <w:jc w:val="center"/>
    </w:pPr>
    <w:rPr>
      <w:i/>
      <w:iCs/>
      <w:color w:val="5A6C80" w:themeColor="text1" w:themeTint="BF"/>
    </w:rPr>
  </w:style>
  <w:style w:type="character" w:customStyle="1" w:styleId="CitaCar">
    <w:name w:val="Cita Car"/>
    <w:basedOn w:val="Fuentedeprrafopredeter"/>
    <w:link w:val="Cita"/>
    <w:uiPriority w:val="19"/>
    <w:rsid w:val="00532549"/>
    <w:rPr>
      <w:i/>
      <w:iCs/>
      <w:color w:val="5A6C80" w:themeColor="text1" w:themeTint="BF"/>
      <w:sz w:val="22"/>
      <w:lang w:val="es-ES"/>
    </w:rPr>
  </w:style>
  <w:style w:type="character" w:styleId="Referenciasutil">
    <w:name w:val="Subtle Reference"/>
    <w:basedOn w:val="Fuentedeprrafopredeter"/>
    <w:uiPriority w:val="31"/>
    <w:rsid w:val="0001584B"/>
    <w:rPr>
      <w:rFonts w:ascii="Arial" w:hAnsi="Arial"/>
      <w:smallCaps/>
      <w:color w:val="6B7F96" w:themeColor="text1" w:themeTint="A5"/>
    </w:rPr>
  </w:style>
  <w:style w:type="character" w:styleId="Referenciaintensa">
    <w:name w:val="Intense Reference"/>
    <w:basedOn w:val="Fuentedeprrafopredeter"/>
    <w:uiPriority w:val="32"/>
    <w:rsid w:val="0001584B"/>
    <w:rPr>
      <w:rFonts w:ascii="Arial" w:hAnsi="Arial"/>
      <w:b/>
      <w:bCs/>
      <w:smallCaps/>
      <w:color w:val="FFC400" w:themeColor="accent1"/>
      <w:spacing w:val="5"/>
    </w:rPr>
  </w:style>
  <w:style w:type="paragraph" w:customStyle="1" w:styleId="VietaNivel1conTitulo">
    <w:name w:val="Viñeta Nivel 1 con Titulo"/>
    <w:basedOn w:val="Prrafodelista"/>
    <w:uiPriority w:val="5"/>
    <w:qFormat/>
    <w:rsid w:val="00095A94"/>
    <w:pPr>
      <w:numPr>
        <w:numId w:val="8"/>
      </w:numPr>
      <w:contextualSpacing w:val="0"/>
    </w:pPr>
    <w:rPr>
      <w:b/>
    </w:rPr>
  </w:style>
  <w:style w:type="paragraph" w:customStyle="1" w:styleId="VietaNivel2conTtulo">
    <w:name w:val="Viñeta Nivel 2 con Título"/>
    <w:basedOn w:val="Prrafodelista"/>
    <w:uiPriority w:val="5"/>
    <w:qFormat/>
    <w:rsid w:val="00095A94"/>
    <w:pPr>
      <w:numPr>
        <w:ilvl w:val="1"/>
        <w:numId w:val="8"/>
      </w:numPr>
      <w:contextualSpacing w:val="0"/>
    </w:pPr>
    <w:rPr>
      <w:b/>
    </w:rPr>
  </w:style>
  <w:style w:type="paragraph" w:customStyle="1" w:styleId="VietaNivel3conTtulo">
    <w:name w:val="Viñeta Nivel 3 con Título"/>
    <w:basedOn w:val="Prrafodelista"/>
    <w:uiPriority w:val="5"/>
    <w:qFormat/>
    <w:rsid w:val="00095A94"/>
    <w:pPr>
      <w:numPr>
        <w:ilvl w:val="2"/>
        <w:numId w:val="8"/>
      </w:numPr>
      <w:contextualSpacing w:val="0"/>
    </w:pPr>
    <w:rPr>
      <w:b/>
    </w:rPr>
  </w:style>
  <w:style w:type="paragraph" w:customStyle="1" w:styleId="VietaNivel4conTtulo">
    <w:name w:val="Viñeta Nivel 4 con Título"/>
    <w:basedOn w:val="Prrafodelista"/>
    <w:uiPriority w:val="5"/>
    <w:qFormat/>
    <w:rsid w:val="00095A94"/>
    <w:pPr>
      <w:numPr>
        <w:ilvl w:val="3"/>
        <w:numId w:val="8"/>
      </w:numPr>
      <w:contextualSpacing w:val="0"/>
    </w:pPr>
    <w:rPr>
      <w:b/>
    </w:rPr>
  </w:style>
  <w:style w:type="paragraph" w:customStyle="1" w:styleId="VietaNivel5conTtulo">
    <w:name w:val="Viñeta Nivel 5 con Título"/>
    <w:basedOn w:val="Prrafodelista"/>
    <w:uiPriority w:val="5"/>
    <w:rsid w:val="00095A94"/>
    <w:pPr>
      <w:numPr>
        <w:ilvl w:val="4"/>
        <w:numId w:val="8"/>
      </w:numPr>
      <w:contextualSpacing w:val="0"/>
    </w:pPr>
    <w:rPr>
      <w:b/>
    </w:rPr>
  </w:style>
  <w:style w:type="paragraph" w:customStyle="1" w:styleId="VietaNivel6conTtulo">
    <w:name w:val="Viñeta Nivel 6 con Título"/>
    <w:basedOn w:val="Prrafodelista"/>
    <w:uiPriority w:val="5"/>
    <w:rsid w:val="00095A94"/>
    <w:pPr>
      <w:numPr>
        <w:ilvl w:val="5"/>
        <w:numId w:val="8"/>
      </w:numPr>
      <w:contextualSpacing w:val="0"/>
    </w:pPr>
    <w:rPr>
      <w:b/>
    </w:rPr>
  </w:style>
  <w:style w:type="paragraph" w:customStyle="1" w:styleId="VietaNivel7conTtulo">
    <w:name w:val="Viñeta Nivel 7 con Título"/>
    <w:basedOn w:val="Prrafodelista"/>
    <w:uiPriority w:val="5"/>
    <w:rsid w:val="00095A94"/>
    <w:pPr>
      <w:numPr>
        <w:ilvl w:val="6"/>
        <w:numId w:val="8"/>
      </w:numPr>
      <w:contextualSpacing w:val="0"/>
    </w:pPr>
    <w:rPr>
      <w:b/>
    </w:rPr>
  </w:style>
  <w:style w:type="paragraph" w:customStyle="1" w:styleId="VietaNivel8conTtulo">
    <w:name w:val="Viñeta Nivel 8 con Título"/>
    <w:basedOn w:val="Prrafodelista"/>
    <w:uiPriority w:val="5"/>
    <w:rsid w:val="00095A94"/>
    <w:pPr>
      <w:numPr>
        <w:ilvl w:val="7"/>
        <w:numId w:val="8"/>
      </w:numPr>
      <w:contextualSpacing w:val="0"/>
    </w:pPr>
    <w:rPr>
      <w:b/>
    </w:rPr>
  </w:style>
  <w:style w:type="paragraph" w:customStyle="1" w:styleId="VietaNivel9conTtulo">
    <w:name w:val="Viñeta Nivel 9 con Título"/>
    <w:basedOn w:val="Prrafodelista"/>
    <w:uiPriority w:val="5"/>
    <w:rsid w:val="00095A94"/>
    <w:pPr>
      <w:numPr>
        <w:ilvl w:val="8"/>
        <w:numId w:val="8"/>
      </w:numPr>
      <w:contextualSpacing w:val="0"/>
    </w:pPr>
    <w:rPr>
      <w:b/>
      <w:color w:val="191E23" w:themeColor="text1" w:themeShade="80"/>
    </w:rPr>
  </w:style>
  <w:style w:type="paragraph" w:styleId="Listaconvietas">
    <w:name w:val="List Bullet"/>
    <w:basedOn w:val="VietaNivel1conTitulo"/>
    <w:uiPriority w:val="99"/>
    <w:unhideWhenUsed/>
    <w:rsid w:val="000A3A7C"/>
    <w:rPr>
      <w:b w:val="0"/>
    </w:rPr>
  </w:style>
  <w:style w:type="paragraph" w:styleId="Listaconvietas2">
    <w:name w:val="List Bullet 2"/>
    <w:basedOn w:val="VietaNivel2conTtulo"/>
    <w:uiPriority w:val="99"/>
    <w:unhideWhenUsed/>
    <w:rsid w:val="000A3A7C"/>
    <w:rPr>
      <w:b w:val="0"/>
    </w:rPr>
  </w:style>
  <w:style w:type="paragraph" w:customStyle="1" w:styleId="VietaNivel1">
    <w:name w:val="Viñeta Nivel 1"/>
    <w:basedOn w:val="VietaNivel1conTitulo"/>
    <w:uiPriority w:val="2"/>
    <w:qFormat/>
    <w:rsid w:val="007B59D4"/>
    <w:pPr>
      <w:numPr>
        <w:numId w:val="7"/>
      </w:numPr>
      <w:ind w:left="714" w:hanging="357"/>
    </w:pPr>
    <w:rPr>
      <w:b w:val="0"/>
    </w:rPr>
  </w:style>
  <w:style w:type="paragraph" w:customStyle="1" w:styleId="VietaNivel2">
    <w:name w:val="Viñeta Nivel 2"/>
    <w:basedOn w:val="VietaNivel2conTtulo"/>
    <w:uiPriority w:val="2"/>
    <w:qFormat/>
    <w:rsid w:val="00215F03"/>
    <w:pPr>
      <w:numPr>
        <w:numId w:val="7"/>
      </w:numPr>
    </w:pPr>
    <w:rPr>
      <w:b w:val="0"/>
    </w:rPr>
  </w:style>
  <w:style w:type="paragraph" w:customStyle="1" w:styleId="VietaNivel3">
    <w:name w:val="Viñeta Nivel 3"/>
    <w:basedOn w:val="VietaNivel3conTtulo"/>
    <w:uiPriority w:val="2"/>
    <w:qFormat/>
    <w:rsid w:val="00215F03"/>
    <w:pPr>
      <w:numPr>
        <w:numId w:val="7"/>
      </w:numPr>
    </w:pPr>
    <w:rPr>
      <w:b w:val="0"/>
    </w:rPr>
  </w:style>
  <w:style w:type="paragraph" w:customStyle="1" w:styleId="VietaNivel5">
    <w:name w:val="Viñeta Nivel 5"/>
    <w:basedOn w:val="VietaNivel5conTtulo"/>
    <w:uiPriority w:val="2"/>
    <w:rsid w:val="00215F03"/>
    <w:pPr>
      <w:numPr>
        <w:numId w:val="7"/>
      </w:numPr>
    </w:pPr>
    <w:rPr>
      <w:b w:val="0"/>
    </w:rPr>
  </w:style>
  <w:style w:type="paragraph" w:customStyle="1" w:styleId="VietaNivel6">
    <w:name w:val="Viñeta Nivel 6"/>
    <w:basedOn w:val="VietaNivel6conTtulo"/>
    <w:uiPriority w:val="2"/>
    <w:rsid w:val="00215F03"/>
    <w:pPr>
      <w:numPr>
        <w:numId w:val="7"/>
      </w:numPr>
    </w:pPr>
    <w:rPr>
      <w:b w:val="0"/>
      <w:color w:val="191E23" w:themeColor="text1" w:themeShade="80"/>
    </w:rPr>
  </w:style>
  <w:style w:type="paragraph" w:customStyle="1" w:styleId="VietaNivel7">
    <w:name w:val="Viñeta Nivel 7"/>
    <w:basedOn w:val="VietaNivel7conTtulo"/>
    <w:uiPriority w:val="2"/>
    <w:rsid w:val="003256D2"/>
    <w:pPr>
      <w:numPr>
        <w:numId w:val="7"/>
      </w:numPr>
    </w:pPr>
    <w:rPr>
      <w:b w:val="0"/>
    </w:rPr>
  </w:style>
  <w:style w:type="paragraph" w:customStyle="1" w:styleId="VietaNivel8">
    <w:name w:val="Viñeta Nivel 8"/>
    <w:basedOn w:val="VietaNivel8conTtulo"/>
    <w:uiPriority w:val="2"/>
    <w:rsid w:val="00215F03"/>
    <w:pPr>
      <w:numPr>
        <w:numId w:val="7"/>
      </w:numPr>
    </w:pPr>
    <w:rPr>
      <w:b w:val="0"/>
      <w:color w:val="191E23" w:themeColor="text1" w:themeShade="80"/>
    </w:rPr>
  </w:style>
  <w:style w:type="paragraph" w:customStyle="1" w:styleId="VietaNivel9">
    <w:name w:val="Viñeta Nivel 9"/>
    <w:basedOn w:val="VietaNivel9conTtulo"/>
    <w:uiPriority w:val="2"/>
    <w:rsid w:val="003256D2"/>
    <w:pPr>
      <w:numPr>
        <w:numId w:val="7"/>
      </w:numPr>
    </w:pPr>
    <w:rPr>
      <w:b w:val="0"/>
    </w:rPr>
  </w:style>
  <w:style w:type="paragraph" w:customStyle="1" w:styleId="VietaNivel4">
    <w:name w:val="Viñeta Nivel 4"/>
    <w:basedOn w:val="VietaNivel4conTtulo"/>
    <w:uiPriority w:val="2"/>
    <w:qFormat/>
    <w:rsid w:val="00F635F8"/>
    <w:pPr>
      <w:numPr>
        <w:numId w:val="7"/>
      </w:numPr>
    </w:pPr>
    <w:rPr>
      <w:b w:val="0"/>
    </w:rPr>
  </w:style>
  <w:style w:type="numbering" w:customStyle="1" w:styleId="Estilo1">
    <w:name w:val="Estilo1"/>
    <w:uiPriority w:val="99"/>
    <w:rsid w:val="00DC53B7"/>
    <w:pPr>
      <w:numPr>
        <w:numId w:val="6"/>
      </w:numPr>
    </w:pPr>
  </w:style>
  <w:style w:type="paragraph" w:customStyle="1" w:styleId="TextoVietaNivel10">
    <w:name w:val="Texto Viñeta Nivel 1"/>
    <w:basedOn w:val="Normal"/>
    <w:uiPriority w:val="3"/>
    <w:qFormat/>
    <w:rsid w:val="001860BE"/>
    <w:pPr>
      <w:ind w:left="720"/>
    </w:pPr>
  </w:style>
  <w:style w:type="paragraph" w:customStyle="1" w:styleId="TextoVietaNivel2">
    <w:name w:val="Texto Viñeta Nivel 2"/>
    <w:basedOn w:val="Normal"/>
    <w:uiPriority w:val="3"/>
    <w:qFormat/>
    <w:rsid w:val="001860BE"/>
    <w:pPr>
      <w:ind w:left="1134"/>
    </w:pPr>
  </w:style>
  <w:style w:type="paragraph" w:customStyle="1" w:styleId="TextoVietaNivel3">
    <w:name w:val="Texto Viñeta Nivel 3"/>
    <w:basedOn w:val="Normal"/>
    <w:uiPriority w:val="3"/>
    <w:qFormat/>
    <w:rsid w:val="001860BE"/>
    <w:pPr>
      <w:ind w:left="1701"/>
    </w:pPr>
  </w:style>
  <w:style w:type="paragraph" w:customStyle="1" w:styleId="TextoVietaNivel4">
    <w:name w:val="Texto Viñeta Nivel 4"/>
    <w:basedOn w:val="Normal"/>
    <w:uiPriority w:val="3"/>
    <w:qFormat/>
    <w:rsid w:val="001860BE"/>
    <w:pPr>
      <w:ind w:left="2268"/>
    </w:pPr>
  </w:style>
  <w:style w:type="paragraph" w:customStyle="1" w:styleId="TextoVietaNivel5">
    <w:name w:val="Texto Viñeta Nivel 5"/>
    <w:basedOn w:val="Normal"/>
    <w:uiPriority w:val="3"/>
    <w:rsid w:val="001860BE"/>
    <w:pPr>
      <w:ind w:left="2880"/>
    </w:pPr>
  </w:style>
  <w:style w:type="paragraph" w:customStyle="1" w:styleId="TextoVietaNivel6">
    <w:name w:val="Texto Viñeta Nivel 6"/>
    <w:basedOn w:val="Normal"/>
    <w:uiPriority w:val="3"/>
    <w:rsid w:val="001860BE"/>
    <w:pPr>
      <w:ind w:left="3402"/>
    </w:pPr>
  </w:style>
  <w:style w:type="paragraph" w:customStyle="1" w:styleId="TextoVietaNivel7">
    <w:name w:val="Texto Viñeta Nivel 7"/>
    <w:basedOn w:val="Normal"/>
    <w:uiPriority w:val="3"/>
    <w:rsid w:val="001860BE"/>
    <w:pPr>
      <w:ind w:left="3969"/>
    </w:pPr>
  </w:style>
  <w:style w:type="paragraph" w:customStyle="1" w:styleId="TextoVietaNivel8">
    <w:name w:val="Texto Viñeta Nivel 8"/>
    <w:basedOn w:val="Normal"/>
    <w:uiPriority w:val="3"/>
    <w:rsid w:val="00AC4057"/>
    <w:pPr>
      <w:ind w:left="4536"/>
    </w:pPr>
  </w:style>
  <w:style w:type="paragraph" w:customStyle="1" w:styleId="TextoVietaNivel9">
    <w:name w:val="Texto Viñeta Nivel 9"/>
    <w:basedOn w:val="Normal"/>
    <w:uiPriority w:val="3"/>
    <w:rsid w:val="001860BE"/>
    <w:pPr>
      <w:ind w:left="5103"/>
    </w:pPr>
  </w:style>
  <w:style w:type="paragraph" w:customStyle="1" w:styleId="Listaalfabticaconttulo">
    <w:name w:val="Lista alfabética con título"/>
    <w:basedOn w:val="Normal"/>
    <w:next w:val="Normal"/>
    <w:uiPriority w:val="10"/>
    <w:rsid w:val="00572950"/>
    <w:pPr>
      <w:keepNext/>
      <w:numPr>
        <w:numId w:val="10"/>
      </w:numPr>
      <w:spacing w:before="60" w:after="120"/>
    </w:pPr>
    <w:rPr>
      <w:rFonts w:eastAsia="Times New Roman" w:cs="Times New Roman"/>
      <w:b/>
      <w:i/>
      <w:lang w:eastAsia="es-ES"/>
    </w:rPr>
  </w:style>
  <w:style w:type="paragraph" w:customStyle="1" w:styleId="TablaVietaNivel1">
    <w:name w:val="Tabla Viñeta Nivel 1"/>
    <w:basedOn w:val="Normal"/>
    <w:link w:val="TablaVietaNivel1Car"/>
    <w:uiPriority w:val="7"/>
    <w:rsid w:val="00572950"/>
    <w:pPr>
      <w:numPr>
        <w:numId w:val="11"/>
      </w:numPr>
      <w:spacing w:before="60" w:after="60"/>
    </w:pPr>
    <w:rPr>
      <w:rFonts w:eastAsia="Times New Roman" w:cs="Arial"/>
      <w:sz w:val="18"/>
      <w:lang w:eastAsia="es-ES"/>
    </w:rPr>
  </w:style>
  <w:style w:type="paragraph" w:customStyle="1" w:styleId="TablaVietaNivel2">
    <w:name w:val="Tabla Viñeta Nivel 2"/>
    <w:basedOn w:val="Normal"/>
    <w:uiPriority w:val="7"/>
    <w:rsid w:val="00AD0EBB"/>
    <w:pPr>
      <w:numPr>
        <w:ilvl w:val="1"/>
        <w:numId w:val="31"/>
      </w:numPr>
      <w:spacing w:before="60" w:after="60"/>
    </w:pPr>
    <w:rPr>
      <w:rFonts w:eastAsia="Times New Roman" w:cs="Arial"/>
      <w:lang w:eastAsia="es-ES"/>
    </w:rPr>
  </w:style>
  <w:style w:type="paragraph" w:customStyle="1" w:styleId="TablaVietaNivel3">
    <w:name w:val="Tabla Viñeta Nivel 3"/>
    <w:basedOn w:val="Normal"/>
    <w:uiPriority w:val="7"/>
    <w:rsid w:val="00AD0EBB"/>
    <w:pPr>
      <w:numPr>
        <w:ilvl w:val="2"/>
        <w:numId w:val="31"/>
      </w:numPr>
      <w:spacing w:before="60" w:after="60"/>
    </w:pPr>
    <w:rPr>
      <w:rFonts w:eastAsia="Times New Roman" w:cs="Arial"/>
      <w:lang w:eastAsia="es-ES"/>
    </w:rPr>
  </w:style>
  <w:style w:type="paragraph" w:customStyle="1" w:styleId="TablaVietaNivel4">
    <w:name w:val="Tabla Viñeta Nivel 4"/>
    <w:basedOn w:val="TablaTextoVietaNivel3"/>
    <w:uiPriority w:val="7"/>
    <w:rsid w:val="00A80EB8"/>
    <w:pPr>
      <w:numPr>
        <w:ilvl w:val="3"/>
        <w:numId w:val="31"/>
      </w:numPr>
    </w:pPr>
  </w:style>
  <w:style w:type="paragraph" w:customStyle="1" w:styleId="Listaalfabtica">
    <w:name w:val="Lista alfabética"/>
    <w:basedOn w:val="Normal"/>
    <w:uiPriority w:val="10"/>
    <w:rsid w:val="00572950"/>
    <w:pPr>
      <w:numPr>
        <w:numId w:val="9"/>
      </w:numPr>
      <w:spacing w:before="60" w:after="120"/>
    </w:pPr>
    <w:rPr>
      <w:rFonts w:eastAsia="Times New Roman" w:cs="Times New Roman"/>
      <w:lang w:eastAsia="es-ES"/>
    </w:rPr>
  </w:style>
  <w:style w:type="paragraph" w:customStyle="1" w:styleId="Listanumricaconttulo">
    <w:name w:val="Lista numérica con título"/>
    <w:basedOn w:val="Normal"/>
    <w:next w:val="Normal"/>
    <w:uiPriority w:val="10"/>
    <w:rsid w:val="00572950"/>
    <w:pPr>
      <w:keepNext/>
      <w:numPr>
        <w:numId w:val="13"/>
      </w:numPr>
      <w:spacing w:before="60" w:after="120"/>
    </w:pPr>
    <w:rPr>
      <w:rFonts w:eastAsia="Times New Roman" w:cs="Times New Roman"/>
      <w:b/>
      <w:i/>
      <w:lang w:eastAsia="es-ES"/>
    </w:rPr>
  </w:style>
  <w:style w:type="paragraph" w:customStyle="1" w:styleId="Listanumrica">
    <w:name w:val="Lista numérica"/>
    <w:basedOn w:val="Normal"/>
    <w:rsid w:val="00572950"/>
    <w:pPr>
      <w:numPr>
        <w:numId w:val="12"/>
      </w:numPr>
      <w:spacing w:before="60" w:after="120"/>
    </w:pPr>
    <w:rPr>
      <w:rFonts w:eastAsia="Times New Roman" w:cs="Times New Roman"/>
      <w:lang w:eastAsia="es-ES"/>
    </w:rPr>
  </w:style>
  <w:style w:type="paragraph" w:customStyle="1" w:styleId="TablaTtulo1">
    <w:name w:val="Tabla Título 1"/>
    <w:basedOn w:val="Normal"/>
    <w:uiPriority w:val="10"/>
    <w:rsid w:val="00921D60"/>
    <w:pPr>
      <w:spacing w:before="80" w:after="80"/>
      <w:jc w:val="center"/>
    </w:pPr>
    <w:rPr>
      <w:rFonts w:eastAsia="Times New Roman" w:cs="Times New Roman"/>
      <w:b/>
      <w:bCs/>
      <w:iCs/>
      <w:caps/>
      <w:color w:val="FFFFFF"/>
      <w:szCs w:val="14"/>
      <w:lang w:val="en-GB" w:eastAsia="es-ES"/>
    </w:rPr>
  </w:style>
  <w:style w:type="paragraph" w:customStyle="1" w:styleId="Normaltabla">
    <w:name w:val="Normal tabla"/>
    <w:basedOn w:val="Normal"/>
    <w:uiPriority w:val="4"/>
    <w:qFormat/>
    <w:rsid w:val="00AD0EBB"/>
    <w:pPr>
      <w:spacing w:before="20" w:after="40"/>
    </w:pPr>
    <w:rPr>
      <w:rFonts w:eastAsia="Times New Roman" w:cs="Arial"/>
      <w:lang w:eastAsia="es-ES"/>
    </w:rPr>
  </w:style>
  <w:style w:type="paragraph" w:customStyle="1" w:styleId="EpgrafeTablas">
    <w:name w:val="Epígrafe Tablas"/>
    <w:basedOn w:val="Normal"/>
    <w:next w:val="Normal"/>
    <w:uiPriority w:val="6"/>
    <w:qFormat/>
    <w:rsid w:val="00AD0EBB"/>
    <w:pPr>
      <w:spacing w:before="220" w:after="120"/>
      <w:jc w:val="center"/>
    </w:pPr>
    <w:rPr>
      <w:rFonts w:eastAsia="Times New Roman" w:cs="Arial"/>
      <w:i/>
      <w:color w:val="A6A6A6" w:themeColor="background1" w:themeShade="A6"/>
      <w:lang w:eastAsia="es-ES"/>
    </w:rPr>
  </w:style>
  <w:style w:type="paragraph" w:customStyle="1" w:styleId="EpigrafeFiguras">
    <w:name w:val="Epigrafe Figuras"/>
    <w:basedOn w:val="Normal"/>
    <w:uiPriority w:val="6"/>
    <w:qFormat/>
    <w:rsid w:val="00AD0EBB"/>
    <w:pPr>
      <w:jc w:val="center"/>
    </w:pPr>
    <w:rPr>
      <w:i/>
      <w:color w:val="A6A6A6" w:themeColor="background1" w:themeShade="A6"/>
    </w:rPr>
  </w:style>
  <w:style w:type="paragraph" w:customStyle="1" w:styleId="TablaTextoMaysculas">
    <w:name w:val="Tabla Texto Mayúsculas"/>
    <w:basedOn w:val="Normal"/>
    <w:uiPriority w:val="10"/>
    <w:rsid w:val="00AD0EBB"/>
    <w:pPr>
      <w:spacing w:before="60" w:after="0"/>
    </w:pPr>
    <w:rPr>
      <w:rFonts w:eastAsia="Times New Roman" w:cs="Arial"/>
      <w:caps/>
      <w:lang w:eastAsia="es-ES"/>
    </w:rPr>
  </w:style>
  <w:style w:type="paragraph" w:customStyle="1" w:styleId="TablaTtulo2">
    <w:name w:val="Tabla Título 2"/>
    <w:basedOn w:val="TablaTtulo1"/>
    <w:uiPriority w:val="10"/>
    <w:rsid w:val="00B04973"/>
    <w:rPr>
      <w:color w:val="auto"/>
      <w:lang w:val="es-ES"/>
    </w:rPr>
  </w:style>
  <w:style w:type="paragraph" w:customStyle="1" w:styleId="TablaListaAlfabticaconTtulo">
    <w:name w:val="Tabla Lista Alfabética con Título"/>
    <w:basedOn w:val="Normal"/>
    <w:next w:val="TablaTextoVietaNivel1"/>
    <w:uiPriority w:val="10"/>
    <w:rsid w:val="00AD0EBB"/>
    <w:pPr>
      <w:keepNext/>
      <w:spacing w:before="60" w:after="0"/>
    </w:pPr>
    <w:rPr>
      <w:rFonts w:eastAsia="Times New Roman" w:cs="Arial"/>
      <w:b/>
      <w:i/>
      <w:lang w:eastAsia="es-ES"/>
    </w:rPr>
  </w:style>
  <w:style w:type="paragraph" w:customStyle="1" w:styleId="TablaTextoVietaNivel1">
    <w:name w:val="Tabla Texto Viñeta Nivel 1"/>
    <w:basedOn w:val="Normal"/>
    <w:link w:val="TablaTextoVietaNivel1Car"/>
    <w:uiPriority w:val="8"/>
    <w:rsid w:val="00AD0EBB"/>
    <w:pPr>
      <w:ind w:left="284"/>
    </w:pPr>
  </w:style>
  <w:style w:type="paragraph" w:customStyle="1" w:styleId="TablaListaNumricaconTtulo">
    <w:name w:val="Tabla Lista Numérica con Título"/>
    <w:basedOn w:val="Normal"/>
    <w:next w:val="TablaTextoVietaNivel1"/>
    <w:uiPriority w:val="10"/>
    <w:rsid w:val="00AD0EBB"/>
    <w:pPr>
      <w:keepNext/>
      <w:spacing w:before="60" w:after="0"/>
      <w:ind w:left="369" w:hanging="369"/>
    </w:pPr>
    <w:rPr>
      <w:rFonts w:eastAsia="Times New Roman" w:cs="Arial"/>
      <w:b/>
      <w:i/>
      <w:lang w:eastAsia="es-ES"/>
    </w:rPr>
  </w:style>
  <w:style w:type="paragraph" w:customStyle="1" w:styleId="TablaTextoVietaNivel2">
    <w:name w:val="Tabla Texto Viñeta Nivel 2"/>
    <w:basedOn w:val="TablaTextoVietaNivel1"/>
    <w:uiPriority w:val="8"/>
    <w:rsid w:val="000D2250"/>
    <w:pPr>
      <w:ind w:left="851"/>
    </w:pPr>
  </w:style>
  <w:style w:type="paragraph" w:customStyle="1" w:styleId="TablaTextoVietaNivel3">
    <w:name w:val="Tabla Texto Viñeta Nivel 3"/>
    <w:basedOn w:val="TablaTextoVietaNivel2"/>
    <w:uiPriority w:val="8"/>
    <w:rsid w:val="000D2250"/>
    <w:pPr>
      <w:ind w:left="1418"/>
    </w:pPr>
  </w:style>
  <w:style w:type="paragraph" w:customStyle="1" w:styleId="TablaVietaNivel1conTtulo">
    <w:name w:val="Tabla Viñeta Nivel 1 con Título"/>
    <w:basedOn w:val="TablaVietaNivel2conTtulo"/>
    <w:next w:val="TablaTextoVietaNivel1"/>
    <w:link w:val="TablaVietaNivel1conTtuloCar"/>
    <w:uiPriority w:val="9"/>
    <w:rsid w:val="000D2250"/>
    <w:pPr>
      <w:numPr>
        <w:ilvl w:val="0"/>
        <w:numId w:val="29"/>
      </w:numPr>
    </w:pPr>
  </w:style>
  <w:style w:type="paragraph" w:customStyle="1" w:styleId="TablaVietaNivel2conTtulo">
    <w:name w:val="Tabla Viñeta Nivel 2 con Título"/>
    <w:basedOn w:val="TablaTextoVietaNivel1"/>
    <w:next w:val="Normal"/>
    <w:link w:val="TablaVietaNivel2conTtuloCar"/>
    <w:uiPriority w:val="9"/>
    <w:rsid w:val="002F6FD1"/>
    <w:pPr>
      <w:numPr>
        <w:ilvl w:val="1"/>
        <w:numId w:val="19"/>
      </w:numPr>
    </w:pPr>
    <w:rPr>
      <w:b/>
    </w:rPr>
  </w:style>
  <w:style w:type="paragraph" w:customStyle="1" w:styleId="TablaVietaNivel3conTtulo">
    <w:name w:val="Tabla Viñeta Nivel 3 con Título"/>
    <w:basedOn w:val="TablaTextoVietaNivel1"/>
    <w:next w:val="Normal"/>
    <w:uiPriority w:val="9"/>
    <w:rsid w:val="002F6FD1"/>
    <w:pPr>
      <w:numPr>
        <w:ilvl w:val="2"/>
        <w:numId w:val="19"/>
      </w:numPr>
    </w:pPr>
    <w:rPr>
      <w:b/>
    </w:rPr>
  </w:style>
  <w:style w:type="paragraph" w:customStyle="1" w:styleId="TablaVietaNivel4conTtulo">
    <w:name w:val="Tabla Viñeta Nivel 4 con Título"/>
    <w:basedOn w:val="TablaTextoVietaNivel1"/>
    <w:next w:val="Normal"/>
    <w:uiPriority w:val="9"/>
    <w:rsid w:val="002F6FD1"/>
    <w:pPr>
      <w:numPr>
        <w:ilvl w:val="3"/>
        <w:numId w:val="19"/>
      </w:numPr>
    </w:pPr>
    <w:rPr>
      <w:b/>
    </w:rPr>
  </w:style>
  <w:style w:type="paragraph" w:customStyle="1" w:styleId="TablaListaAlfabtica">
    <w:name w:val="Tabla Lista Alfabética"/>
    <w:basedOn w:val="Normal"/>
    <w:uiPriority w:val="10"/>
    <w:rsid w:val="00AD0EBB"/>
    <w:pPr>
      <w:numPr>
        <w:numId w:val="14"/>
      </w:numPr>
      <w:spacing w:before="20" w:after="40"/>
    </w:pPr>
    <w:rPr>
      <w:rFonts w:eastAsia="Times New Roman" w:cs="Arial"/>
      <w:lang w:eastAsia="es-ES"/>
    </w:rPr>
  </w:style>
  <w:style w:type="paragraph" w:customStyle="1" w:styleId="TablaListaNumrica">
    <w:name w:val="Tabla Lista Numérica"/>
    <w:basedOn w:val="Normal"/>
    <w:uiPriority w:val="10"/>
    <w:rsid w:val="00AD0EBB"/>
    <w:pPr>
      <w:numPr>
        <w:numId w:val="16"/>
      </w:numPr>
      <w:tabs>
        <w:tab w:val="clear" w:pos="369"/>
      </w:tabs>
      <w:spacing w:before="20" w:after="40"/>
    </w:pPr>
    <w:rPr>
      <w:rFonts w:eastAsia="Times New Roman" w:cs="Arial"/>
      <w:lang w:eastAsia="es-ES"/>
    </w:rPr>
  </w:style>
  <w:style w:type="paragraph" w:customStyle="1" w:styleId="TablaVietaNivel5conTtulo">
    <w:name w:val="Tabla Viñeta Nivel 5 con Título"/>
    <w:basedOn w:val="TablaTextoVietaNivel1"/>
    <w:uiPriority w:val="9"/>
    <w:rsid w:val="002F6FD1"/>
    <w:pPr>
      <w:numPr>
        <w:ilvl w:val="4"/>
        <w:numId w:val="19"/>
      </w:numPr>
    </w:pPr>
    <w:rPr>
      <w:b/>
    </w:rPr>
  </w:style>
  <w:style w:type="paragraph" w:customStyle="1" w:styleId="TablaVietaNivel6conTtulo">
    <w:name w:val="Tabla Viñeta Nivel 6 con Título"/>
    <w:basedOn w:val="TablaTextoVietaNivel1"/>
    <w:uiPriority w:val="9"/>
    <w:rsid w:val="002F6FD1"/>
    <w:pPr>
      <w:numPr>
        <w:ilvl w:val="5"/>
        <w:numId w:val="19"/>
      </w:numPr>
    </w:pPr>
    <w:rPr>
      <w:b/>
    </w:rPr>
  </w:style>
  <w:style w:type="paragraph" w:customStyle="1" w:styleId="TablaVietaNivel7conTutlo">
    <w:name w:val="Tabla Viñeta Nivel 7 con Tíutlo"/>
    <w:basedOn w:val="TablaTextoVietaNivel1"/>
    <w:uiPriority w:val="9"/>
    <w:rsid w:val="002F6FD1"/>
    <w:pPr>
      <w:numPr>
        <w:ilvl w:val="6"/>
        <w:numId w:val="19"/>
      </w:numPr>
    </w:pPr>
    <w:rPr>
      <w:b/>
    </w:rPr>
  </w:style>
  <w:style w:type="paragraph" w:customStyle="1" w:styleId="TablaVietaNivel8conTtulo">
    <w:name w:val="Tabla Viñeta Nivel 8 con Título"/>
    <w:basedOn w:val="TablaTextoVietaNivel1"/>
    <w:uiPriority w:val="9"/>
    <w:rsid w:val="000D2250"/>
    <w:pPr>
      <w:numPr>
        <w:ilvl w:val="7"/>
        <w:numId w:val="31"/>
      </w:numPr>
    </w:pPr>
    <w:rPr>
      <w:b/>
    </w:rPr>
  </w:style>
  <w:style w:type="paragraph" w:customStyle="1" w:styleId="TablaVietaNivel9conTtulo">
    <w:name w:val="Tabla Viñeta Nivel 9 con Título"/>
    <w:basedOn w:val="TablaTextoVietaNivel1"/>
    <w:uiPriority w:val="9"/>
    <w:rsid w:val="002F6FD1"/>
    <w:pPr>
      <w:numPr>
        <w:ilvl w:val="8"/>
        <w:numId w:val="19"/>
      </w:numPr>
    </w:pPr>
    <w:rPr>
      <w:b/>
    </w:rPr>
  </w:style>
  <w:style w:type="paragraph" w:customStyle="1" w:styleId="TablaTextoVietaNivel4">
    <w:name w:val="Tabla Texto Viñeta Nivel 4"/>
    <w:basedOn w:val="TablaTextoVietaNivel3"/>
    <w:uiPriority w:val="8"/>
    <w:rsid w:val="000D2250"/>
    <w:pPr>
      <w:ind w:left="1985"/>
    </w:pPr>
  </w:style>
  <w:style w:type="paragraph" w:customStyle="1" w:styleId="TablaTextoVietaNivel5">
    <w:name w:val="Tabla Texto Viñeta Nivel 5"/>
    <w:basedOn w:val="TablaTextoVietaNivel4"/>
    <w:uiPriority w:val="8"/>
    <w:rsid w:val="000D2250"/>
    <w:pPr>
      <w:ind w:left="2552"/>
    </w:pPr>
  </w:style>
  <w:style w:type="paragraph" w:customStyle="1" w:styleId="TablaTextoVietaNivel6">
    <w:name w:val="Tabla Texto Viñeta Nivel 6"/>
    <w:basedOn w:val="TablaTextoVietaNivel5"/>
    <w:uiPriority w:val="8"/>
    <w:rsid w:val="000D2250"/>
    <w:pPr>
      <w:ind w:left="3119"/>
    </w:pPr>
  </w:style>
  <w:style w:type="paragraph" w:customStyle="1" w:styleId="TablaTextoVietaNivel7">
    <w:name w:val="Tabla Texto Viñeta Nivel 7"/>
    <w:basedOn w:val="TablaTextoVietaNivel6"/>
    <w:uiPriority w:val="8"/>
    <w:rsid w:val="000D2250"/>
    <w:pPr>
      <w:ind w:left="3600"/>
    </w:pPr>
  </w:style>
  <w:style w:type="paragraph" w:customStyle="1" w:styleId="TablaTextoVietaNivel8">
    <w:name w:val="Tabla Texto Viñeta Nivel 8"/>
    <w:basedOn w:val="TablaTextoVietaNivel7"/>
    <w:uiPriority w:val="8"/>
    <w:rsid w:val="000D2250"/>
    <w:pPr>
      <w:ind w:left="4253"/>
    </w:pPr>
  </w:style>
  <w:style w:type="paragraph" w:customStyle="1" w:styleId="TablaTextoVietaNivel9">
    <w:name w:val="Tabla Texto Viñeta Nivel 9"/>
    <w:basedOn w:val="TablaTextoVietaNivel8"/>
    <w:uiPriority w:val="8"/>
    <w:rsid w:val="000D2250"/>
    <w:pPr>
      <w:ind w:left="4820"/>
    </w:pPr>
  </w:style>
  <w:style w:type="character" w:customStyle="1" w:styleId="Estilo2">
    <w:name w:val="Estilo2"/>
    <w:uiPriority w:val="10"/>
    <w:rsid w:val="00146639"/>
    <w:rPr>
      <w:rFonts w:asciiTheme="minorHAnsi" w:hAnsiTheme="minorHAnsi"/>
      <w:sz w:val="24"/>
    </w:rPr>
  </w:style>
  <w:style w:type="paragraph" w:customStyle="1" w:styleId="TablaVietaNivel5">
    <w:name w:val="Tabla Viñeta Nivel 5"/>
    <w:basedOn w:val="TablaVietaNivel4"/>
    <w:uiPriority w:val="7"/>
    <w:rsid w:val="008118E7"/>
    <w:pPr>
      <w:numPr>
        <w:ilvl w:val="4"/>
      </w:numPr>
    </w:pPr>
  </w:style>
  <w:style w:type="paragraph" w:customStyle="1" w:styleId="TablaVietaNivel6">
    <w:name w:val="Tabla Viñeta Nivel 6"/>
    <w:basedOn w:val="TablaVietaNivel5"/>
    <w:uiPriority w:val="7"/>
    <w:rsid w:val="008118E7"/>
    <w:pPr>
      <w:numPr>
        <w:ilvl w:val="5"/>
      </w:numPr>
    </w:pPr>
  </w:style>
  <w:style w:type="paragraph" w:customStyle="1" w:styleId="TablaVietaNivel7">
    <w:name w:val="Tabla Viñeta Nivel 7"/>
    <w:basedOn w:val="TablaVietaNivel6"/>
    <w:uiPriority w:val="7"/>
    <w:rsid w:val="008118E7"/>
    <w:pPr>
      <w:numPr>
        <w:ilvl w:val="6"/>
      </w:numPr>
    </w:pPr>
  </w:style>
  <w:style w:type="paragraph" w:customStyle="1" w:styleId="TablaVietaNivel8">
    <w:name w:val="Tabla Viñeta Nivel 8"/>
    <w:basedOn w:val="TablaVietaNivel8conTtulo"/>
    <w:uiPriority w:val="7"/>
    <w:rsid w:val="008118E7"/>
    <w:rPr>
      <w:b w:val="0"/>
    </w:rPr>
  </w:style>
  <w:style w:type="paragraph" w:customStyle="1" w:styleId="TablaVietaNivel9">
    <w:name w:val="Tabla Viñeta Nivel 9"/>
    <w:basedOn w:val="TablaVietaNivel8"/>
    <w:uiPriority w:val="7"/>
    <w:rsid w:val="008118E7"/>
    <w:pPr>
      <w:numPr>
        <w:ilvl w:val="8"/>
      </w:numPr>
    </w:pPr>
  </w:style>
  <w:style w:type="paragraph" w:styleId="Encabezado">
    <w:name w:val="header"/>
    <w:basedOn w:val="Normal"/>
    <w:link w:val="EncabezadoCar"/>
    <w:uiPriority w:val="99"/>
    <w:unhideWhenUsed/>
    <w:rsid w:val="004654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54F4"/>
    <w:rPr>
      <w:sz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654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54F4"/>
    <w:rPr>
      <w:sz w:val="2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E068B5"/>
    <w:pPr>
      <w:spacing w:before="120" w:after="120"/>
      <w:jc w:val="left"/>
    </w:pPr>
    <w:rPr>
      <w:b/>
      <w:bCs/>
      <w:caps/>
      <w:color w:val="074E8E" w:themeColor="text2"/>
    </w:rPr>
  </w:style>
  <w:style w:type="paragraph" w:styleId="TDC2">
    <w:name w:val="toc 2"/>
    <w:basedOn w:val="Normal"/>
    <w:next w:val="Normal"/>
    <w:autoRedefine/>
    <w:uiPriority w:val="39"/>
    <w:unhideWhenUsed/>
    <w:rsid w:val="00E068B5"/>
    <w:pPr>
      <w:spacing w:after="0"/>
      <w:ind w:left="220"/>
      <w:jc w:val="left"/>
    </w:pPr>
    <w:rPr>
      <w:smallCaps/>
    </w:rPr>
  </w:style>
  <w:style w:type="paragraph" w:styleId="TDC3">
    <w:name w:val="toc 3"/>
    <w:basedOn w:val="Normal"/>
    <w:next w:val="Normal"/>
    <w:autoRedefine/>
    <w:uiPriority w:val="39"/>
    <w:unhideWhenUsed/>
    <w:rsid w:val="00AD0EBB"/>
    <w:pPr>
      <w:tabs>
        <w:tab w:val="left" w:pos="1100"/>
        <w:tab w:val="right" w:leader="dot" w:pos="9017"/>
      </w:tabs>
      <w:spacing w:after="0"/>
      <w:ind w:left="440"/>
      <w:jc w:val="left"/>
    </w:pPr>
    <w:rPr>
      <w:rFonts w:cstheme="majorHAnsi"/>
      <w:iCs/>
      <w:noProof/>
      <w:color w:val="808080" w:themeColor="background1" w:themeShade="80"/>
      <w:sz w:val="22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4012A7"/>
    <w:pPr>
      <w:spacing w:after="0"/>
      <w:ind w:left="660"/>
      <w:jc w:val="left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4012A7"/>
    <w:pPr>
      <w:spacing w:after="0"/>
      <w:ind w:left="880"/>
      <w:jc w:val="left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4012A7"/>
    <w:pPr>
      <w:spacing w:after="0"/>
      <w:ind w:left="1100"/>
      <w:jc w:val="left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4012A7"/>
    <w:pPr>
      <w:spacing w:after="0"/>
      <w:ind w:left="1320"/>
      <w:jc w:val="left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4012A7"/>
    <w:pPr>
      <w:spacing w:after="0"/>
      <w:ind w:left="1540"/>
      <w:jc w:val="left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4012A7"/>
    <w:pPr>
      <w:spacing w:after="0"/>
      <w:ind w:left="1760"/>
      <w:jc w:val="left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4012A7"/>
    <w:rPr>
      <w:color w:val="137ADB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0D666F"/>
    <w:rPr>
      <w:color w:val="808080"/>
    </w:rPr>
  </w:style>
  <w:style w:type="character" w:customStyle="1" w:styleId="Subtitulo">
    <w:name w:val="Subtitulo"/>
    <w:basedOn w:val="Fuentedeprrafopredeter"/>
    <w:uiPriority w:val="10"/>
    <w:rsid w:val="00E33B4C"/>
    <w:rPr>
      <w:rFonts w:asciiTheme="majorHAnsi" w:hAnsiTheme="majorHAnsi"/>
      <w:color w:val="FFFFFF" w:themeColor="background1"/>
      <w:sz w:val="72"/>
    </w:rPr>
  </w:style>
  <w:style w:type="character" w:styleId="Refdenotaalpie">
    <w:name w:val="footnote reference"/>
    <w:rsid w:val="0009768F"/>
    <w:rPr>
      <w:rFonts w:ascii="Arial" w:hAnsi="Arial"/>
      <w:color w:val="074E8E" w:themeColor="text2"/>
      <w:sz w:val="16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9768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9768F"/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5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529C"/>
    <w:rPr>
      <w:rFonts w:ascii="Tahoma" w:hAnsi="Tahoma" w:cs="Tahoma"/>
      <w:sz w:val="16"/>
      <w:szCs w:val="16"/>
      <w:lang w:val="es-ES"/>
    </w:rPr>
  </w:style>
  <w:style w:type="paragraph" w:customStyle="1" w:styleId="FechaDocumento">
    <w:name w:val="Fecha Documento"/>
    <w:basedOn w:val="Normal"/>
    <w:qFormat/>
    <w:rsid w:val="00E65CF3"/>
    <w:pPr>
      <w:spacing w:after="0"/>
      <w:jc w:val="left"/>
    </w:pPr>
    <w:rPr>
      <w:rFonts w:eastAsia="Times New Roman" w:cs="Times New Roman"/>
      <w:sz w:val="20"/>
    </w:rPr>
  </w:style>
  <w:style w:type="paragraph" w:customStyle="1" w:styleId="VietaNivel1conTtulo">
    <w:name w:val="Viñeta Nivel 1 con Título"/>
    <w:basedOn w:val="TablaVietaNivel1conTtulo"/>
    <w:link w:val="VietaNivel1conTtuloCar"/>
    <w:qFormat/>
    <w:rsid w:val="00AD0EBB"/>
  </w:style>
  <w:style w:type="paragraph" w:customStyle="1" w:styleId="Textovietanivel1">
    <w:name w:val="Texto viñeta nivel 1"/>
    <w:basedOn w:val="TablaVietaNivel1"/>
    <w:link w:val="Textovietanivel1Car"/>
    <w:qFormat/>
    <w:rsid w:val="00AD0EBB"/>
    <w:pPr>
      <w:numPr>
        <w:numId w:val="31"/>
      </w:numPr>
    </w:pPr>
    <w:rPr>
      <w:sz w:val="24"/>
    </w:rPr>
  </w:style>
  <w:style w:type="character" w:customStyle="1" w:styleId="TablaTextoVietaNivel1Car">
    <w:name w:val="Tabla Texto Viñeta Nivel 1 Car"/>
    <w:basedOn w:val="Fuentedeprrafopredeter"/>
    <w:link w:val="TablaTextoVietaNivel1"/>
    <w:uiPriority w:val="8"/>
    <w:rsid w:val="00AD0EBB"/>
    <w:rPr>
      <w:rFonts w:asciiTheme="minorHAnsi" w:hAnsiTheme="minorHAnsi"/>
      <w:sz w:val="24"/>
      <w:lang w:val="es-ES"/>
    </w:rPr>
  </w:style>
  <w:style w:type="character" w:customStyle="1" w:styleId="TablaVietaNivel2conTtuloCar">
    <w:name w:val="Tabla Viñeta Nivel 2 con Título Car"/>
    <w:basedOn w:val="TablaTextoVietaNivel1Car"/>
    <w:link w:val="TablaVietaNivel2conTtulo"/>
    <w:uiPriority w:val="9"/>
    <w:rsid w:val="005715C8"/>
    <w:rPr>
      <w:rFonts w:asciiTheme="minorHAnsi" w:hAnsiTheme="minorHAnsi"/>
      <w:b/>
      <w:sz w:val="18"/>
      <w:lang w:val="es-ES"/>
    </w:rPr>
  </w:style>
  <w:style w:type="character" w:customStyle="1" w:styleId="TablaVietaNivel1conTtuloCar">
    <w:name w:val="Tabla Viñeta Nivel 1 con Título Car"/>
    <w:basedOn w:val="TablaVietaNivel2conTtuloCar"/>
    <w:link w:val="TablaVietaNivel1conTtulo"/>
    <w:uiPriority w:val="9"/>
    <w:rsid w:val="005715C8"/>
    <w:rPr>
      <w:rFonts w:asciiTheme="minorHAnsi" w:hAnsiTheme="minorHAnsi"/>
      <w:b/>
      <w:sz w:val="18"/>
      <w:lang w:val="es-ES"/>
    </w:rPr>
  </w:style>
  <w:style w:type="character" w:customStyle="1" w:styleId="VietaNivel1conTtuloCar">
    <w:name w:val="Viñeta Nivel 1 con Título Car"/>
    <w:basedOn w:val="TablaVietaNivel1conTtuloCar"/>
    <w:link w:val="VietaNivel1conTtulo"/>
    <w:rsid w:val="00AD0EBB"/>
    <w:rPr>
      <w:rFonts w:asciiTheme="minorHAnsi" w:hAnsiTheme="minorHAnsi"/>
      <w:b/>
      <w:sz w:val="24"/>
      <w:lang w:val="es-ES"/>
    </w:rPr>
  </w:style>
  <w:style w:type="character" w:customStyle="1" w:styleId="TablaVietaNivel1Car">
    <w:name w:val="Tabla Viñeta Nivel 1 Car"/>
    <w:basedOn w:val="Fuentedeprrafopredeter"/>
    <w:link w:val="TablaVietaNivel1"/>
    <w:uiPriority w:val="7"/>
    <w:rsid w:val="005715C8"/>
    <w:rPr>
      <w:rFonts w:eastAsia="Times New Roman" w:cs="Arial"/>
      <w:sz w:val="18"/>
      <w:lang w:val="es-ES" w:eastAsia="es-ES"/>
    </w:rPr>
  </w:style>
  <w:style w:type="character" w:customStyle="1" w:styleId="Textovietanivel1Car">
    <w:name w:val="Texto viñeta nivel 1 Car"/>
    <w:basedOn w:val="TablaVietaNivel1Car"/>
    <w:link w:val="Textovietanivel1"/>
    <w:rsid w:val="00AD0EBB"/>
    <w:rPr>
      <w:rFonts w:asciiTheme="minorHAnsi" w:eastAsia="Times New Roman" w:hAnsiTheme="minorHAnsi" w:cs="Arial"/>
      <w:sz w:val="24"/>
      <w:lang w:val="es-ES"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3C37FE"/>
    <w:pPr>
      <w:spacing w:after="0"/>
    </w:pPr>
  </w:style>
  <w:style w:type="paragraph" w:styleId="Descripcin">
    <w:name w:val="caption"/>
    <w:basedOn w:val="Normal"/>
    <w:next w:val="Normal"/>
    <w:uiPriority w:val="35"/>
    <w:unhideWhenUsed/>
    <w:qFormat/>
    <w:rsid w:val="004D0CAD"/>
    <w:pPr>
      <w:spacing w:before="0" w:after="200" w:line="240" w:lineRule="auto"/>
    </w:pPr>
    <w:rPr>
      <w:i/>
      <w:iCs/>
      <w:color w:val="074E8E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5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svg"/><Relationship Id="rId18" Type="http://schemas.microsoft.com/office/2007/relationships/hdphoto" Target="media/hdphoto1.wdp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roblescan003\Documents\SERVICIO_FORMACION\COMUNICACION\SGNTJ\COMUNICACION%20INTERNA\INTRANET\01_DESARROLLO\02_CONTENIDO\03_ESCRITORIO%20DE%20TRABAJO\03_IDENTIDAD%20CORPORATIVA\PLANTILLAS\PlantillaGenerica_documento_SGNTJ_v1.0%20(7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DC6A0F65984B98B8DCEB2487883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5D799-0D76-4A85-93FE-565C61F75BDA}"/>
      </w:docPartPr>
      <w:docPartBody>
        <w:p w:rsidR="0075624B" w:rsidRDefault="00630B58">
          <w:pPr>
            <w:pStyle w:val="80DC6A0F65984B98B8DCEB24878837D7"/>
          </w:pPr>
          <w:r w:rsidRPr="000B4BC5">
            <w:rPr>
              <w:rStyle w:val="Textodelmarcadordeposicin"/>
            </w:rPr>
            <w:t>[Título]</w:t>
          </w:r>
        </w:p>
      </w:docPartBody>
    </w:docPart>
    <w:docPart>
      <w:docPartPr>
        <w:name w:val="9693BD2102114BBCA527BF8DD1662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529DF-C66B-4F03-AC16-6DF0F736CC76}"/>
      </w:docPartPr>
      <w:docPartBody>
        <w:p w:rsidR="0075624B" w:rsidRDefault="00630B58">
          <w:pPr>
            <w:pStyle w:val="9693BD2102114BBCA527BF8DD1662628"/>
          </w:pPr>
          <w:r w:rsidRPr="006B476F">
            <w:rPr>
              <w:rStyle w:val="Textodelmarcadordeposicin"/>
            </w:rPr>
            <w:t>[Comentarios]</w:t>
          </w:r>
        </w:p>
      </w:docPartBody>
    </w:docPart>
    <w:docPart>
      <w:docPartPr>
        <w:name w:val="D9E314FA65C540299931048C4D730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BCB7F-C157-456E-AA3D-3F014C485B6B}"/>
      </w:docPartPr>
      <w:docPartBody>
        <w:p w:rsidR="0075624B" w:rsidRDefault="00630B58">
          <w:pPr>
            <w:pStyle w:val="D9E314FA65C540299931048C4D7302FA"/>
          </w:pPr>
          <w:r w:rsidRPr="00B073B9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7295846B4BFE4FF3A92EA24F115B2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9A0E6-1F3E-41B7-9784-0DC7950D99FC}"/>
      </w:docPartPr>
      <w:docPartBody>
        <w:p w:rsidR="0075624B" w:rsidRDefault="00630B58">
          <w:pPr>
            <w:pStyle w:val="7295846B4BFE4FF3A92EA24F115B2940"/>
          </w:pPr>
          <w:r w:rsidRPr="00B073B9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C4801D3E16E42D7A4E0953B97E20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6BF40-C106-4905-B4B1-C0ACFA1A9011}"/>
      </w:docPartPr>
      <w:docPartBody>
        <w:p w:rsidR="0075624B" w:rsidRDefault="00630B58">
          <w:pPr>
            <w:pStyle w:val="CC4801D3E16E42D7A4E0953B97E20179"/>
          </w:pPr>
          <w:r w:rsidRPr="00B073B9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5382129BEAA4ED4B9C66897DF614E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F2FBA-0252-4AFD-9E53-B08B6B30B00B}"/>
      </w:docPartPr>
      <w:docPartBody>
        <w:p w:rsidR="0075624B" w:rsidRDefault="00630B58">
          <w:pPr>
            <w:pStyle w:val="25382129BEAA4ED4B9C66897DF614E70"/>
          </w:pPr>
          <w:r w:rsidRPr="00B073B9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30F11C69FE45412096646749D9D591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2D26C-08FE-4CEB-B737-D71664010D8C}"/>
      </w:docPartPr>
      <w:docPartBody>
        <w:p w:rsidR="0075624B" w:rsidRDefault="00630B58">
          <w:pPr>
            <w:pStyle w:val="30F11C69FE45412096646749D9D591E4"/>
          </w:pPr>
          <w:r w:rsidRPr="00B073B9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26FB68B26BFF43D2AA4902E9FA415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69C5E-0F73-4EC6-9891-917C40F28509}"/>
      </w:docPartPr>
      <w:docPartBody>
        <w:p w:rsidR="0075624B" w:rsidRDefault="00630B58">
          <w:pPr>
            <w:pStyle w:val="26FB68B26BFF43D2AA4902E9FA415E61"/>
          </w:pPr>
          <w:r w:rsidRPr="000D666F">
            <w:rPr>
              <w:rStyle w:val="Textodelmarcadordeposicin"/>
              <w:rFonts w:ascii="Arial Narrow" w:hAnsi="Arial Narrow"/>
              <w:sz w:val="18"/>
            </w:rPr>
            <w:t>Haga clic aquí para escribir texto.</w:t>
          </w:r>
        </w:p>
      </w:docPartBody>
    </w:docPart>
    <w:docPart>
      <w:docPartPr>
        <w:name w:val="21F4BA5E00B34D449BC002968AF52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25CA8-7DA3-4034-A788-3E7719A59196}"/>
      </w:docPartPr>
      <w:docPartBody>
        <w:p w:rsidR="0075624B" w:rsidRDefault="00630B58">
          <w:pPr>
            <w:pStyle w:val="21F4BA5E00B34D449BC002968AF52837"/>
          </w:pPr>
          <w:r w:rsidRPr="000D666F">
            <w:rPr>
              <w:rStyle w:val="Textodelmarcadordeposicin"/>
              <w:rFonts w:ascii="Arial Narrow" w:hAnsi="Arial Narrow"/>
              <w:sz w:val="18"/>
            </w:rPr>
            <w:t>Haga clic aquí para escribir texto.</w:t>
          </w:r>
        </w:p>
      </w:docPartBody>
    </w:docPart>
    <w:docPart>
      <w:docPartPr>
        <w:name w:val="9A29DF6A8E62466A85B8D1FF9B3EB9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F86B45-D098-4B02-AAC2-BDD798FD1031}"/>
      </w:docPartPr>
      <w:docPartBody>
        <w:p w:rsidR="0075624B" w:rsidRDefault="00630B58">
          <w:pPr>
            <w:pStyle w:val="9A29DF6A8E62466A85B8D1FF9B3EB9BF"/>
          </w:pPr>
          <w:r w:rsidRPr="000D666F">
            <w:rPr>
              <w:rStyle w:val="Textodelmarcadordeposicin"/>
              <w:rFonts w:ascii="Arial Narrow" w:hAnsi="Arial Narrow"/>
              <w:sz w:val="18"/>
            </w:rPr>
            <w:t>Haga clic aquí para escribir texto.</w:t>
          </w:r>
        </w:p>
      </w:docPartBody>
    </w:docPart>
    <w:docPart>
      <w:docPartPr>
        <w:name w:val="81F3ECBCAF0344788EBFE837075DD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EE3D2D-DB4D-48C4-9F38-FF1F9B6E1B07}"/>
      </w:docPartPr>
      <w:docPartBody>
        <w:p w:rsidR="0075624B" w:rsidRDefault="00630B58">
          <w:pPr>
            <w:pStyle w:val="81F3ECBCAF0344788EBFE837075DDE16"/>
          </w:pPr>
          <w:r w:rsidRPr="000D666F">
            <w:rPr>
              <w:rStyle w:val="Textodelmarcadordeposicin"/>
              <w:rFonts w:ascii="Arial Narrow" w:hAnsi="Arial Narrow"/>
              <w:sz w:val="18"/>
            </w:rPr>
            <w:t>Haga clic aquí para escribir texto.</w:t>
          </w:r>
        </w:p>
      </w:docPartBody>
    </w:docPart>
    <w:docPart>
      <w:docPartPr>
        <w:name w:val="613C6D485D7C40729FECD6BF291C5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04294-308E-4E04-9B2E-AEA6F55AEBA7}"/>
      </w:docPartPr>
      <w:docPartBody>
        <w:p w:rsidR="0075624B" w:rsidRDefault="00630B58">
          <w:pPr>
            <w:pStyle w:val="613C6D485D7C40729FECD6BF291C57C5"/>
          </w:pPr>
          <w:r w:rsidRPr="000D666F">
            <w:rPr>
              <w:rStyle w:val="Textodelmarcadordeposicin"/>
              <w:rFonts w:ascii="Arial Narrow" w:hAnsi="Arial Narrow"/>
              <w:sz w:val="18"/>
            </w:rPr>
            <w:t>Haga clic aquí para escribir texto.</w:t>
          </w:r>
        </w:p>
      </w:docPartBody>
    </w:docPart>
    <w:docPart>
      <w:docPartPr>
        <w:name w:val="ED4992218AE8470FB3CEAB9D86843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84BD2-15FB-4C36-A7FB-652FF094FAD9}"/>
      </w:docPartPr>
      <w:docPartBody>
        <w:p w:rsidR="0075624B" w:rsidRDefault="00630B58">
          <w:pPr>
            <w:pStyle w:val="ED4992218AE8470FB3CEAB9D86843588"/>
          </w:pPr>
          <w:r w:rsidRPr="000D666F">
            <w:rPr>
              <w:rStyle w:val="Textodelmarcadordeposicin"/>
              <w:rFonts w:ascii="Arial Narrow" w:hAnsi="Arial Narrow"/>
              <w:sz w:val="18"/>
            </w:rPr>
            <w:t>Haga clic aquí para escribir texto.</w:t>
          </w:r>
        </w:p>
      </w:docPartBody>
    </w:docPart>
    <w:docPart>
      <w:docPartPr>
        <w:name w:val="C489D7B97DBF4AEB92308B6819D50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C624-7175-40A5-9D5A-DBA372EB989C}"/>
      </w:docPartPr>
      <w:docPartBody>
        <w:p w:rsidR="004F65F8" w:rsidRDefault="006752CC">
          <w:r w:rsidRPr="00F64B76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egrita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0B58"/>
    <w:rsid w:val="000D0EFD"/>
    <w:rsid w:val="001245CE"/>
    <w:rsid w:val="001847E1"/>
    <w:rsid w:val="002165D1"/>
    <w:rsid w:val="002344A6"/>
    <w:rsid w:val="0029577F"/>
    <w:rsid w:val="00301009"/>
    <w:rsid w:val="0032459D"/>
    <w:rsid w:val="003921AA"/>
    <w:rsid w:val="003A743E"/>
    <w:rsid w:val="003B7C85"/>
    <w:rsid w:val="003C6520"/>
    <w:rsid w:val="003D7782"/>
    <w:rsid w:val="0041339D"/>
    <w:rsid w:val="00436565"/>
    <w:rsid w:val="004745D3"/>
    <w:rsid w:val="004F65F8"/>
    <w:rsid w:val="005B3F74"/>
    <w:rsid w:val="005B5F28"/>
    <w:rsid w:val="005D4691"/>
    <w:rsid w:val="005E7AB7"/>
    <w:rsid w:val="006278E3"/>
    <w:rsid w:val="00630B58"/>
    <w:rsid w:val="006752CC"/>
    <w:rsid w:val="006D257A"/>
    <w:rsid w:val="0075624B"/>
    <w:rsid w:val="007854DF"/>
    <w:rsid w:val="007944B3"/>
    <w:rsid w:val="00795F92"/>
    <w:rsid w:val="008269CC"/>
    <w:rsid w:val="008A68EC"/>
    <w:rsid w:val="00984329"/>
    <w:rsid w:val="00997939"/>
    <w:rsid w:val="009B144C"/>
    <w:rsid w:val="009B3266"/>
    <w:rsid w:val="00A26217"/>
    <w:rsid w:val="00A3020E"/>
    <w:rsid w:val="00A44667"/>
    <w:rsid w:val="00A81E07"/>
    <w:rsid w:val="00AE268C"/>
    <w:rsid w:val="00B66D66"/>
    <w:rsid w:val="00B95F5A"/>
    <w:rsid w:val="00BE0635"/>
    <w:rsid w:val="00C342FE"/>
    <w:rsid w:val="00CA0A0A"/>
    <w:rsid w:val="00CC4CFC"/>
    <w:rsid w:val="00CD216E"/>
    <w:rsid w:val="00D50561"/>
    <w:rsid w:val="00D75034"/>
    <w:rsid w:val="00DB0BAE"/>
    <w:rsid w:val="00E74D4E"/>
    <w:rsid w:val="00E75766"/>
    <w:rsid w:val="00E77749"/>
    <w:rsid w:val="00EE64A3"/>
    <w:rsid w:val="00F07CDF"/>
    <w:rsid w:val="00F44B3C"/>
    <w:rsid w:val="00F63B08"/>
    <w:rsid w:val="00F67A6F"/>
    <w:rsid w:val="00FC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752CC"/>
    <w:rPr>
      <w:color w:val="808080"/>
    </w:rPr>
  </w:style>
  <w:style w:type="paragraph" w:customStyle="1" w:styleId="80DC6A0F65984B98B8DCEB24878837D7">
    <w:name w:val="80DC6A0F65984B98B8DCEB24878837D7"/>
  </w:style>
  <w:style w:type="paragraph" w:customStyle="1" w:styleId="9693BD2102114BBCA527BF8DD1662628">
    <w:name w:val="9693BD2102114BBCA527BF8DD1662628"/>
  </w:style>
  <w:style w:type="paragraph" w:customStyle="1" w:styleId="D9E314FA65C540299931048C4D7302FA">
    <w:name w:val="D9E314FA65C540299931048C4D7302FA"/>
  </w:style>
  <w:style w:type="paragraph" w:customStyle="1" w:styleId="7295846B4BFE4FF3A92EA24F115B2940">
    <w:name w:val="7295846B4BFE4FF3A92EA24F115B2940"/>
  </w:style>
  <w:style w:type="paragraph" w:customStyle="1" w:styleId="CC4801D3E16E42D7A4E0953B97E20179">
    <w:name w:val="CC4801D3E16E42D7A4E0953B97E20179"/>
  </w:style>
  <w:style w:type="paragraph" w:customStyle="1" w:styleId="25382129BEAA4ED4B9C66897DF614E70">
    <w:name w:val="25382129BEAA4ED4B9C66897DF614E70"/>
  </w:style>
  <w:style w:type="paragraph" w:customStyle="1" w:styleId="30F11C69FE45412096646749D9D591E4">
    <w:name w:val="30F11C69FE45412096646749D9D591E4"/>
  </w:style>
  <w:style w:type="paragraph" w:customStyle="1" w:styleId="26FB68B26BFF43D2AA4902E9FA415E61">
    <w:name w:val="26FB68B26BFF43D2AA4902E9FA415E61"/>
  </w:style>
  <w:style w:type="paragraph" w:customStyle="1" w:styleId="21F4BA5E00B34D449BC002968AF52837">
    <w:name w:val="21F4BA5E00B34D449BC002968AF52837"/>
  </w:style>
  <w:style w:type="paragraph" w:customStyle="1" w:styleId="9A29DF6A8E62466A85B8D1FF9B3EB9BF">
    <w:name w:val="9A29DF6A8E62466A85B8D1FF9B3EB9BF"/>
  </w:style>
  <w:style w:type="paragraph" w:customStyle="1" w:styleId="81F3ECBCAF0344788EBFE837075DDE16">
    <w:name w:val="81F3ECBCAF0344788EBFE837075DDE16"/>
  </w:style>
  <w:style w:type="paragraph" w:customStyle="1" w:styleId="613C6D485D7C40729FECD6BF291C57C5">
    <w:name w:val="613C6D485D7C40729FECD6BF291C57C5"/>
  </w:style>
  <w:style w:type="paragraph" w:customStyle="1" w:styleId="ED4992218AE8470FB3CEAB9D86843588">
    <w:name w:val="ED4992218AE8470FB3CEAB9D868435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GTDAJ">
  <a:themeElements>
    <a:clrScheme name="Personalizado 8">
      <a:dk1>
        <a:srgbClr val="323C47"/>
      </a:dk1>
      <a:lt1>
        <a:srgbClr val="FFFFFF"/>
      </a:lt1>
      <a:dk2>
        <a:srgbClr val="074E8E"/>
      </a:dk2>
      <a:lt2>
        <a:srgbClr val="E3F1FD"/>
      </a:lt2>
      <a:accent1>
        <a:srgbClr val="FFC400"/>
      </a:accent1>
      <a:accent2>
        <a:srgbClr val="0B6B0D"/>
      </a:accent2>
      <a:accent3>
        <a:srgbClr val="0B77D5"/>
      </a:accent3>
      <a:accent4>
        <a:srgbClr val="C0490C"/>
      </a:accent4>
      <a:accent5>
        <a:srgbClr val="DF061F"/>
      </a:accent5>
      <a:accent6>
        <a:srgbClr val="00B050"/>
      </a:accent6>
      <a:hlink>
        <a:srgbClr val="137ADB"/>
      </a:hlink>
      <a:folHlink>
        <a:srgbClr val="F2F2F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ema DGTDAJ" id="{BEC2AE1A-9EE0-4DE8-8047-B28A0DB09189}" vid="{A54F575C-9DC2-455D-8225-84A9795758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2016-06-16T00:00:00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CF45C7AF5D94458F787839F6E5CC39" ma:contentTypeVersion="19" ma:contentTypeDescription="Crear nuevo documento." ma:contentTypeScope="" ma:versionID="c6bf733686987facfd14aa3c6f35adde">
  <xsd:schema xmlns:xsd="http://www.w3.org/2001/XMLSchema" xmlns:xs="http://www.w3.org/2001/XMLSchema" xmlns:p="http://schemas.microsoft.com/office/2006/metadata/properties" xmlns:ns2="ea934fdb-b29f-42c9-ae1c-338ea1a18969" xmlns:ns3="ecaf3d13-eccd-4968-9ffa-a5f90adc8fa2" targetNamespace="http://schemas.microsoft.com/office/2006/metadata/properties" ma:root="true" ma:fieldsID="cab99f5c7eca47d8af24ff7622e7e0aa" ns2:_="" ns3:_="">
    <xsd:import namespace="ea934fdb-b29f-42c9-ae1c-338ea1a18969"/>
    <xsd:import namespace="ecaf3d13-eccd-4968-9ffa-a5f90adc8f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934fdb-b29f-42c9-ae1c-338ea1a18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e6a0a35e-918f-4112-b964-36de408a7a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3d13-eccd-4968-9ffa-a5f90adc8fa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75e9887-a300-496f-8a1f-dece99be8e15}" ma:internalName="TaxCatchAll" ma:showField="CatchAllData" ma:web="ecaf3d13-eccd-4968-9ffa-a5f90adc8f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af3d13-eccd-4968-9ffa-a5f90adc8fa2" xsi:nil="true"/>
    <lcf76f155ced4ddcb4097134ff3c332f xmlns="ea934fdb-b29f-42c9-ae1c-338ea1a189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10BC90-510F-4E27-8D22-A233A8438F1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D24A395-06A9-4488-833C-118FD5ABF1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934fdb-b29f-42c9-ae1c-338ea1a18969"/>
    <ds:schemaRef ds:uri="ecaf3d13-eccd-4968-9ffa-a5f90adc8f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B596D8-7D68-4970-803B-D280DC1632A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FC44960-621A-4FC3-B020-A2F330E26540}">
  <ds:schemaRefs>
    <ds:schemaRef ds:uri="http://schemas.microsoft.com/office/2006/metadata/properties"/>
    <ds:schemaRef ds:uri="http://schemas.microsoft.com/office/infopath/2007/PartnerControls"/>
    <ds:schemaRef ds:uri="8024257d-0524-45e9-b6bb-105d973d8676"/>
    <ds:schemaRef ds:uri="728e6a02-9b9e-4f37-b153-67aaa15755e0"/>
    <ds:schemaRef ds:uri="ecaf3d13-eccd-4968-9ffa-a5f90adc8fa2"/>
    <ds:schemaRef ds:uri="ea934fdb-b29f-42c9-ae1c-338ea1a1896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PlantillaGenerica_documento_SGNTJ_v1.0 (7).dotx</Template>
  <TotalTime>18</TotalTime>
  <Pages>27</Pages>
  <Words>2799</Words>
  <Characters>15396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del Documento</vt:lpstr>
    </vt:vector>
  </TitlesOfParts>
  <Manager/>
  <Company/>
  <LinksUpToDate>false</LinksUpToDate>
  <CharactersWithSpaces>18159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Calidad de Código</dc:title>
  <dc:subject/>
  <dc:creator>DGTDAJ</dc:creator>
  <cp:keywords/>
  <dc:description>XXXXXX</dc:description>
  <cp:lastModifiedBy>Daniel Chavés García</cp:lastModifiedBy>
  <cp:revision>9</cp:revision>
  <cp:lastPrinted>2021-01-11T13:09:00Z</cp:lastPrinted>
  <dcterms:created xsi:type="dcterms:W3CDTF">2026-01-19T10:24:00Z</dcterms:created>
  <dcterms:modified xsi:type="dcterms:W3CDTF">2026-01-19T11:09:00Z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0x01010055CF45C7AF5D94458F787839F6E5CC39</vt:lpwstr>
  </property>
  <property fmtid="{D5CDD505-2E9C-101B-9397-08002B2CF9AE}" pid="3" name="MediaServiceImageTags">
    <vt:lpwstr/>
  </property>
</Properties>
</file>